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/>
      </w:tblPr>
      <w:tblGrid>
        <w:gridCol w:w="5558"/>
      </w:tblGrid>
      <w:tr w:rsidR="00087190" w:rsidRPr="00253E43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:rsidR="00087190" w:rsidRPr="00253E43" w:rsidRDefault="00087190" w:rsidP="00EF476A"/>
        </w:tc>
      </w:tr>
      <w:tr w:rsidR="00087190" w:rsidRPr="00253E43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:rsidR="00FF225E" w:rsidRPr="00253E43" w:rsidRDefault="00793DDD" w:rsidP="00EF476A">
            <w:r>
              <w:rPr>
                <w:noProof/>
                <w:lang w:eastAsia="es-ES"/>
              </w:rPr>
            </w:r>
            <w:r>
              <w:rPr>
                <w:noProof/>
                <w:lang w:eastAsia="es-E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46" type="#_x0000_t202" style="width:277.85pt;height:185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<v:textbox>
                    <w:txbxContent>
                      <w:p w:rsidR="0046032D" w:rsidRPr="00D86945" w:rsidRDefault="0046032D" w:rsidP="00FF225E">
                        <w:pPr>
                          <w:pStyle w:val="Ttulo"/>
                          <w:jc w:val="left"/>
                        </w:pPr>
                        <w:r>
                          <w:rPr>
                            <w:lang w:bidi="es-ES"/>
                          </w:rPr>
                          <w:t>Aplicación para la gestión del préstamo de libros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087190" w:rsidRPr="00253E43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</w:sdtPr>
            <w:sdtContent>
              <w:p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:rsidR="00087190" w:rsidRPr="00253E43" w:rsidRDefault="00793DDD" w:rsidP="00E653CD">
            <w:pPr>
              <w:jc w:val="left"/>
            </w:pPr>
            <w:r>
              <w:rPr>
                <w:noProof/>
                <w:lang w:eastAsia="es-ES"/>
              </w:rPr>
            </w:r>
            <w:r>
              <w:rPr>
                <w:noProof/>
                <w:lang w:eastAsia="es-ES"/>
              </w:rPr>
              <w:pict>
                <v:line id="Conector recto 6" o:spid="_x0000_s1045" alt="divisor de texto" style="visibility:visible;mso-position-horizontal-relative:char;mso-position-vertical-relative:line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<w10:wrap type="none"/>
                  <w10:anchorlock/>
                </v:line>
              </w:pict>
            </w:r>
          </w:p>
          <w:p w:rsidR="00087190" w:rsidRPr="00253E43" w:rsidRDefault="00087190" w:rsidP="00E653CD">
            <w:pPr>
              <w:jc w:val="left"/>
            </w:pPr>
          </w:p>
          <w:p w:rsidR="00087190" w:rsidRPr="00253E43" w:rsidRDefault="00793DDD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 w:multiLine="1"/>
              </w:sdtPr>
              <w:sdtContent>
                <w:r w:rsidR="009D3209">
                  <w:rPr>
                    <w:sz w:val="28"/>
                    <w:szCs w:val="28"/>
                  </w:rPr>
                  <w:t>David González Menéndez</w:t>
                </w:r>
              </w:sdtContent>
            </w:sdt>
          </w:p>
          <w:p w:rsidR="00087190" w:rsidRPr="00253E43" w:rsidRDefault="00087190" w:rsidP="00EF476A"/>
        </w:tc>
      </w:tr>
    </w:tbl>
    <w:p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3DDD">
        <w:rPr>
          <w:noProof/>
          <w:lang w:eastAsia="es-ES"/>
        </w:rPr>
        <w:pict>
          <v:rect id="Rectángulo 3" o:spid="_x0000_s1026" alt="rectángulo blanco para texto en portada" style="position:absolute;left:0;text-align:left;margin-left:-16.05pt;margin-top:78pt;width:310.15pt;height:447pt;z-index:-251654144;visibility:visible;mso-position-horizontal-relative:text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<w10:wrap anchory="page"/>
          </v:rect>
        </w:pict>
      </w:r>
      <w:r w:rsidR="00793DDD">
        <w:rPr>
          <w:noProof/>
          <w:lang w:eastAsia="es-ES"/>
        </w:rPr>
        <w:pict>
          <v:rect id="Rectángulo 2" o:spid="_x0000_s1037" alt="rectángulo de color" style="position:absolute;left:0;text-align:left;margin-left:-58.8pt;margin-top:1.5pt;width:611.1pt;height:840pt;z-index:-251659265;visibility:visible;mso-position-horizontal-relative:text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<w10:wrap anchory="page"/>
          </v:rect>
        </w:pict>
      </w:r>
    </w:p>
    <w:p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:rsidR="001720B0" w:rsidRPr="00253E43" w:rsidRDefault="001720B0" w:rsidP="00EF476A">
          <w:pPr>
            <w:pStyle w:val="Ttulode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:rsidR="00A4165F" w:rsidRDefault="00793DDD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793DDD">
            <w:rPr>
              <w:b/>
              <w:bCs/>
            </w:rPr>
            <w:fldChar w:fldCharType="begin"/>
          </w:r>
          <w:r w:rsidR="001720B0" w:rsidRPr="00253E43">
            <w:rPr>
              <w:b/>
              <w:bCs/>
            </w:rPr>
            <w:instrText xml:space="preserve"> TOC \o "1-3" \h \z \u </w:instrText>
          </w:r>
          <w:r w:rsidRPr="00793DDD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793DDD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0B0" w:rsidRPr="00253E43" w:rsidRDefault="00793DDD" w:rsidP="00EF476A">
          <w:r w:rsidRPr="00253E43">
            <w:rPr>
              <w:b/>
            </w:rPr>
            <w:fldChar w:fldCharType="end"/>
          </w:r>
        </w:p>
      </w:sdtContent>
    </w:sdt>
    <w:p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:rsidR="00E77DA5" w:rsidRPr="00253E43" w:rsidRDefault="00AA146D" w:rsidP="00E77DA5">
      <w:pPr>
        <w:pStyle w:val="TtulodeTDC"/>
        <w:rPr>
          <w:color w:val="auto"/>
        </w:rPr>
      </w:pPr>
      <w:r>
        <w:rPr>
          <w:color w:val="auto"/>
        </w:rPr>
        <w:lastRenderedPageBreak/>
        <w:t>Tablas</w:t>
      </w:r>
    </w:p>
    <w:p w:rsidR="0037151F" w:rsidRDefault="00793DDD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="00E77DA5"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:rsidR="00AA146D" w:rsidRPr="00253E43" w:rsidRDefault="00AA146D" w:rsidP="005F72A2">
      <w:pPr>
        <w:pStyle w:val="TtulodeTDC"/>
        <w:rPr>
          <w:color w:val="auto"/>
        </w:rPr>
      </w:pPr>
      <w:r w:rsidRPr="00253E43">
        <w:rPr>
          <w:color w:val="auto"/>
        </w:rPr>
        <w:t>Ilustraciones</w:t>
      </w:r>
    </w:p>
    <w:p w:rsidR="00A4165F" w:rsidRDefault="00793DDD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="00A4165F"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A4165F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:rsidR="00981F75" w:rsidRPr="00253E43" w:rsidRDefault="00793DD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 w:rsidR="00AA146D"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</w:sdtPr>
      <w:sdtEndPr>
        <w:rPr>
          <w:b w:val="0"/>
        </w:rPr>
      </w:sdtEndPr>
      <w:sdtContent>
        <w:p w:rsidR="004C63E4" w:rsidRPr="00253E43" w:rsidRDefault="004C63E4" w:rsidP="00DD1C91">
          <w:pPr>
            <w:spacing w:after="200"/>
            <w:jc w:val="left"/>
          </w:pPr>
        </w:p>
        <w:p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:rsidR="00EF476A" w:rsidRPr="00253E43" w:rsidRDefault="00EF476A" w:rsidP="00EF476A"/>
    <w:p w:rsidR="00E77DA5" w:rsidRPr="00253E43" w:rsidRDefault="00793DDD" w:rsidP="00E77DA5">
      <w:pPr>
        <w:keepNext/>
        <w:jc w:val="center"/>
      </w:pPr>
      <w:r>
        <w:rPr>
          <w:noProof/>
          <w:lang w:eastAsia="es-ES"/>
        </w:rPr>
      </w:r>
      <w:r>
        <w:rPr>
          <w:noProof/>
          <w:lang w:eastAsia="es-ES"/>
        </w:rPr>
        <w:pict>
          <v:shape id="Cuadro de texto 7" o:spid="_x0000_s1044" type="#_x0000_t202" style="width:426.95pt;height:46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<v:textbox>
              <w:txbxContent>
                <w:p w:rsidR="0046032D" w:rsidRPr="00AC1D41" w:rsidRDefault="0046032D" w:rsidP="00EF476A">
                  <w:pPr>
                    <w:rPr>
                      <w:sz w:val="28"/>
                      <w:szCs w:val="28"/>
                    </w:rPr>
                  </w:pPr>
                  <w:r w:rsidRPr="00AC1D41">
                    <w:rPr>
                      <w:sz w:val="28"/>
                      <w:szCs w:val="28"/>
                      <w:lang w:bidi="es-ES"/>
                    </w:rPr>
                    <w:t>“En este sentido, nos vemos en la obligación de buscar mecanismos más eficientes para la gestión de</w:t>
                  </w:r>
                  <w:r>
                    <w:rPr>
                      <w:sz w:val="28"/>
                      <w:szCs w:val="28"/>
                      <w:lang w:bidi="es-ES"/>
                    </w:rPr>
                    <w:t>l préstamo de libros</w:t>
                  </w:r>
                  <w:r w:rsidRPr="00AC1D41">
                    <w:rPr>
                      <w:sz w:val="28"/>
                      <w:szCs w:val="28"/>
                      <w:lang w:bidi="es-ES"/>
                    </w:rPr>
                    <w:t>”.</w:t>
                  </w:r>
                </w:p>
              </w:txbxContent>
            </v:textbox>
            <w10:wrap type="none"/>
            <w10:anchorlock/>
          </v:shape>
        </w:pict>
      </w:r>
    </w:p>
    <w:p w:rsidR="0087605E" w:rsidRPr="00253E43" w:rsidRDefault="0087605E" w:rsidP="00EF476A"/>
    <w:bookmarkStart w:id="6" w:name="_Toc1701486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</w:sdtPr>
      <w:sdtEndPr>
        <w:rPr>
          <w:b/>
        </w:rPr>
      </w:sdtEndPr>
      <w:sdtContent>
        <w:p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:rsidR="003B2453" w:rsidRPr="00253E43" w:rsidRDefault="003B2453" w:rsidP="003B2453">
      <w:pPr>
        <w:pStyle w:val="Prrafodelista"/>
      </w:pPr>
    </w:p>
    <w:p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:rsidR="00A15292" w:rsidRPr="00253E43" w:rsidRDefault="00A15292" w:rsidP="00A15292">
      <w:pPr>
        <w:ind w:firstLine="720"/>
      </w:pPr>
    </w:p>
    <w:p w:rsidR="00A15292" w:rsidRPr="00253E43" w:rsidRDefault="00793DDD" w:rsidP="00A15292">
      <w:pPr>
        <w:ind w:firstLine="720"/>
      </w:pPr>
      <w:r>
        <w:rPr>
          <w:noProof/>
          <w:lang w:eastAsia="es-ES"/>
        </w:rPr>
      </w:r>
      <w:r>
        <w:rPr>
          <w:noProof/>
          <w:lang w:eastAsia="es-ES"/>
        </w:rPr>
        <w:pict>
          <v:shape id="Cuadro de texto 4" o:spid="_x0000_s1043" type="#_x0000_t202" style="width:426.95pt;height:27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<v:textbox>
              <w:txbxContent>
                <w:p w:rsidR="0046032D" w:rsidRPr="00AC1D41" w:rsidRDefault="0046032D" w:rsidP="00B9744A">
                  <w:pPr>
                    <w:jc w:val="center"/>
                    <w:rPr>
                      <w:sz w:val="28"/>
                      <w:szCs w:val="28"/>
                    </w:rPr>
                  </w:pPr>
                  <w:r w:rsidRPr="00AC1D41">
                    <w:rPr>
                      <w:sz w:val="28"/>
                      <w:szCs w:val="28"/>
                      <w:lang w:bidi="es-ES"/>
                    </w:rPr>
                    <w:t>“</w:t>
                  </w:r>
                  <w:r>
                    <w:rPr>
                      <w:sz w:val="28"/>
                      <w:szCs w:val="28"/>
                      <w:lang w:bidi="es-ES"/>
                    </w:rPr>
                    <w:t>Esta opción será la elegida si no se puede crear la aplicación</w:t>
                  </w:r>
                  <w:r w:rsidRPr="00AC1D41">
                    <w:rPr>
                      <w:sz w:val="28"/>
                      <w:szCs w:val="28"/>
                      <w:lang w:bidi="es-ES"/>
                    </w:rPr>
                    <w:t>”.</w:t>
                  </w:r>
                </w:p>
              </w:txbxContent>
            </v:textbox>
            <w10:wrap type="none"/>
            <w10:anchorlock/>
          </v:shape>
        </w:pict>
      </w:r>
    </w:p>
    <w:p w:rsidR="00A15292" w:rsidRPr="00253E43" w:rsidRDefault="00A15292" w:rsidP="00A15292">
      <w:pPr>
        <w:ind w:firstLine="720"/>
      </w:pPr>
    </w:p>
    <w:p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:rsidR="00A15292" w:rsidRPr="00253E43" w:rsidRDefault="00A15292" w:rsidP="00A15292"/>
    <w:p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</w:sdtPr>
      <w:sdtContent>
        <w:p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:rsidR="003B2453" w:rsidRPr="00253E43" w:rsidRDefault="009E35BF" w:rsidP="003B245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/>
      </w:tblPr>
      <w:tblGrid>
        <w:gridCol w:w="2263"/>
        <w:gridCol w:w="7761"/>
      </w:tblGrid>
      <w:tr w:rsidR="004C6A49" w:rsidRPr="00253E43" w:rsidTr="006245E0">
        <w:tc>
          <w:tcPr>
            <w:tcW w:w="10024" w:type="dxa"/>
            <w:gridSpan w:val="2"/>
            <w:shd w:val="clear" w:color="auto" w:fill="E7E6E6" w:themeFill="background2"/>
          </w:tcPr>
          <w:p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:rsidTr="00440D84">
        <w:tc>
          <w:tcPr>
            <w:tcW w:w="2263" w:type="dxa"/>
          </w:tcPr>
          <w:p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:rsidTr="00440D84">
        <w:tc>
          <w:tcPr>
            <w:tcW w:w="2263" w:type="dxa"/>
          </w:tcPr>
          <w:p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:rsidR="00440D84" w:rsidRPr="00253E43" w:rsidRDefault="009E35BF" w:rsidP="00A15292">
            <w:r>
              <w:t>Carga de datos del alumnado</w:t>
            </w:r>
          </w:p>
        </w:tc>
      </w:tr>
      <w:tr w:rsidR="00520123" w:rsidRPr="00253E43" w:rsidTr="00440D84">
        <w:tc>
          <w:tcPr>
            <w:tcW w:w="2263" w:type="dxa"/>
          </w:tcPr>
          <w:p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:rsidTr="00440D84">
        <w:tc>
          <w:tcPr>
            <w:tcW w:w="2263" w:type="dxa"/>
          </w:tcPr>
          <w:p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</w:sdtPr>
      <w:sdtContent>
        <w:p w:rsidR="005B7A05" w:rsidRPr="00253E43" w:rsidRDefault="005B7A05" w:rsidP="00E96F8B"/>
        <w:p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/>
          </w:tblPr>
          <w:tblGrid>
            <w:gridCol w:w="2547"/>
            <w:gridCol w:w="7477"/>
          </w:tblGrid>
          <w:tr w:rsidR="001B05FA" w:rsidRPr="00253E43" w:rsidTr="001B05FA">
            <w:tc>
              <w:tcPr>
                <w:tcW w:w="2547" w:type="dxa"/>
                <w:shd w:val="clear" w:color="auto" w:fill="E7E6E6" w:themeFill="background2"/>
              </w:tcPr>
              <w:p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:rsidR="001B05FA" w:rsidRPr="00253E43" w:rsidRDefault="001B05FA" w:rsidP="00A80050"/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:rsidTr="001B05FA">
            <w:tc>
              <w:tcPr>
                <w:tcW w:w="2547" w:type="dxa"/>
              </w:tcPr>
              <w:p w:rsidR="004C6A49" w:rsidRPr="00253E43" w:rsidRDefault="004C6A49" w:rsidP="00A80050"/>
            </w:tc>
            <w:tc>
              <w:tcPr>
                <w:tcW w:w="7477" w:type="dxa"/>
              </w:tcPr>
              <w:p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:rsidTr="001B05FA">
            <w:tc>
              <w:tcPr>
                <w:tcW w:w="2547" w:type="dxa"/>
              </w:tcPr>
              <w:p w:rsidR="009E35BF" w:rsidRPr="00253E43" w:rsidRDefault="009E35BF" w:rsidP="00A80050"/>
            </w:tc>
            <w:tc>
              <w:tcPr>
                <w:tcW w:w="7477" w:type="dxa"/>
              </w:tcPr>
              <w:p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:rsidTr="001B05FA">
            <w:tc>
              <w:tcPr>
                <w:tcW w:w="2547" w:type="dxa"/>
              </w:tcPr>
              <w:p w:rsidR="00E82265" w:rsidRPr="00253E43" w:rsidRDefault="00E82265" w:rsidP="00A80050"/>
            </w:tc>
            <w:tc>
              <w:tcPr>
                <w:tcW w:w="7477" w:type="dxa"/>
              </w:tcPr>
              <w:p w:rsidR="00E82265" w:rsidRDefault="00E82265" w:rsidP="006A385C">
                <w:r>
                  <w:t xml:space="preserve">Bootstrap </w:t>
                </w:r>
                <w:r w:rsidR="004C6A49">
                  <w:t xml:space="preserve">5.3 </w:t>
                </w:r>
                <w:r>
                  <w:t xml:space="preserve"> jQuery 3.</w:t>
                </w:r>
                <w:r w:rsidR="004C6A49">
                  <w:t>7</w:t>
                </w:r>
              </w:p>
              <w:p w:rsidR="004C6A49" w:rsidRDefault="004C6A49" w:rsidP="006A385C">
                <w:r w:rsidRPr="004C6A49">
                  <w:t xml:space="preserve">    &lt;link https://cdn.jsdelivr.net/npm/bootstrap@5.3.3/dist/css/bootstrap.min.css </w:t>
                </w:r>
              </w:p>
              <w:p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</w:p>
            </w:tc>
          </w:tr>
          <w:tr w:rsidR="0092597D" w:rsidRPr="00253E43" w:rsidTr="001B05FA">
            <w:tc>
              <w:tcPr>
                <w:tcW w:w="2547" w:type="dxa"/>
              </w:tcPr>
              <w:p w:rsidR="0092597D" w:rsidRPr="00253E43" w:rsidRDefault="0092597D" w:rsidP="00A80050"/>
            </w:tc>
            <w:tc>
              <w:tcPr>
                <w:tcW w:w="7477" w:type="dxa"/>
              </w:tcPr>
              <w:p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:rsidTr="00337ABA">
            <w:tc>
              <w:tcPr>
                <w:tcW w:w="2547" w:type="dxa"/>
                <w:shd w:val="clear" w:color="auto" w:fill="E7E6E6" w:themeFill="background2"/>
              </w:tcPr>
              <w:p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:rsidR="001B05FA" w:rsidRPr="00253E43" w:rsidRDefault="001B05FA" w:rsidP="00A80050"/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:rsidTr="001B05FA">
            <w:tc>
              <w:tcPr>
                <w:tcW w:w="2547" w:type="dxa"/>
              </w:tcPr>
              <w:p w:rsidR="00A44FA7" w:rsidRPr="00253E43" w:rsidRDefault="00A44FA7" w:rsidP="00A80050"/>
            </w:tc>
            <w:tc>
              <w:tcPr>
                <w:tcW w:w="7477" w:type="dxa"/>
              </w:tcPr>
              <w:p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:rsidTr="001B05FA">
            <w:tc>
              <w:tcPr>
                <w:tcW w:w="2547" w:type="dxa"/>
              </w:tcPr>
              <w:p w:rsidR="00A44FA7" w:rsidRPr="00253E43" w:rsidRDefault="00A44FA7" w:rsidP="00A80050"/>
            </w:tc>
            <w:tc>
              <w:tcPr>
                <w:tcW w:w="7477" w:type="dxa"/>
              </w:tcPr>
              <w:p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:rsidTr="001B05FA">
            <w:tc>
              <w:tcPr>
                <w:tcW w:w="2547" w:type="dxa"/>
                <w:shd w:val="clear" w:color="auto" w:fill="E7E6E6" w:themeFill="background2"/>
              </w:tcPr>
              <w:p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:rsidR="001B05FA" w:rsidRPr="00253E43" w:rsidRDefault="001B05FA" w:rsidP="00A80050"/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:rsidTr="001B05FA">
            <w:tc>
              <w:tcPr>
                <w:tcW w:w="2547" w:type="dxa"/>
              </w:tcPr>
              <w:p w:rsidR="00ED76D0" w:rsidRPr="00253E43" w:rsidRDefault="00ED76D0" w:rsidP="00ED76D0"/>
            </w:tc>
            <w:tc>
              <w:tcPr>
                <w:tcW w:w="7477" w:type="dxa"/>
              </w:tcPr>
              <w:p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:rsidR="00A82D97" w:rsidRPr="00253E43" w:rsidRDefault="00A82D97" w:rsidP="00A82D97"/>
        <w:p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:rsidR="00E96F8B" w:rsidRPr="00253E43" w:rsidRDefault="00E96F8B" w:rsidP="00E96F8B"/>
        <w:p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:rsidR="00C82A00" w:rsidRPr="00253E43" w:rsidRDefault="0046032D" w:rsidP="007369DB">
          <w:pPr>
            <w:jc w:val="center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465.8pt;height:206pt">
                <v:imagedata r:id="rId14" o:title="SecuencaciónFasesProyecto"/>
              </v:shape>
            </w:pict>
          </w:r>
        </w:p>
        <w:p w:rsidR="00A82D97" w:rsidRPr="00253E43" w:rsidRDefault="00A82D97" w:rsidP="00A82D97"/>
        <w:p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:rsidR="003B2453" w:rsidRPr="00253E43" w:rsidRDefault="0046032D" w:rsidP="000D51A0">
          <w:pPr>
            <w:jc w:val="center"/>
          </w:pPr>
          <w:r>
            <w:pict>
              <v:shape id="_x0000_i1030" type="#_x0000_t75" style="width:382.55pt;height:241.65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:rsidR="00A82D97" w:rsidRPr="00253E43" w:rsidRDefault="00A82D97" w:rsidP="00A82D97"/>
        <w:p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:rsidR="00A009CB" w:rsidRDefault="00C34C7F" w:rsidP="004B5D5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:rsidR="00C93C87" w:rsidRPr="00253E43" w:rsidRDefault="00C93C87" w:rsidP="00A15292"/>
    <w:p w:rsidR="00476087" w:rsidRDefault="00C34C7F" w:rsidP="004B5D57">
      <w:pPr>
        <w:spacing w:after="20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:rsidR="00F1288B" w:rsidRDefault="00F1288B" w:rsidP="004B5D5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:rsidR="004B0F39" w:rsidRDefault="004B0F39" w:rsidP="004B5D5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39" w:rsidRPr="00F1288B" w:rsidRDefault="004B0F39" w:rsidP="00F1288B"/>
    <w:p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:rsidR="00A2635D" w:rsidRPr="004B0F39" w:rsidRDefault="00A2635D" w:rsidP="00A2635D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:rsidR="004B0F39" w:rsidRPr="004B0F39" w:rsidRDefault="004B0F39" w:rsidP="004B0F39">
            <w:r>
              <w:t>RF Todos</w:t>
            </w:r>
          </w:p>
        </w:tc>
      </w:tr>
    </w:tbl>
    <w:p w:rsidR="00C93C87" w:rsidRDefault="00C93C87" w:rsidP="00C93C87"/>
    <w:p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Da acceso al sistema para poder realizar el resto de acciones.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RF - Todos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4B0F39" w:rsidRDefault="00114943" w:rsidP="006245E0">
            <w:pPr>
              <w:rPr>
                <w:bCs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4B0F39" w:rsidRDefault="00114943" w:rsidP="006245E0">
            <w:pPr>
              <w:rPr>
                <w:bCs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Salida del sistema.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>
              <w:t>RF Todos</w:t>
            </w:r>
          </w:p>
        </w:tc>
      </w:tr>
    </w:tbl>
    <w:p w:rsidR="00114943" w:rsidRDefault="00114943" w:rsidP="00114943"/>
    <w:p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r w:rsidRPr="004B0F39"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r w:rsidRPr="004B0F39">
              <w:t>Da acceso al sistema para poder realizar el resto de acciones.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r w:rsidRPr="004B0F39">
              <w:t>RF - Todos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1F316D" w:rsidRDefault="003A29E9" w:rsidP="006245E0">
            <w:pPr>
              <w:rPr>
                <w:color w:val="FF0000"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4B0F39" w:rsidRDefault="003A29E9" w:rsidP="006245E0">
            <w:pPr>
              <w:rPr>
                <w:bCs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4B0F39" w:rsidRDefault="003A29E9" w:rsidP="006245E0">
            <w:pPr>
              <w:rPr>
                <w:bCs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4B0F39" w:rsidRDefault="003A29E9" w:rsidP="006245E0">
            <w:pPr>
              <w:rPr>
                <w:bCs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3A29E9">
            <w:r>
              <w:t>RF Todos</w:t>
            </w:r>
          </w:p>
        </w:tc>
      </w:tr>
    </w:tbl>
    <w:p w:rsidR="003A29E9" w:rsidRDefault="003A29E9" w:rsidP="003A29E9"/>
    <w:p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Da acceso al sistema para poder realizar el resto de acciones.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RF - Todos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4B0F39" w:rsidRDefault="00114943" w:rsidP="006245E0">
            <w:pPr>
              <w:rPr>
                <w:bCs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Salida del sistema.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>
              <w:t>RF Todos</w:t>
            </w:r>
          </w:p>
        </w:tc>
      </w:tr>
    </w:tbl>
    <w:p w:rsidR="00114943" w:rsidRDefault="00114943" w:rsidP="00114943"/>
    <w:p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Da acceso al sistema para poder realizar el resto de acciones.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RF - Todos</w:t>
            </w:r>
          </w:p>
        </w:tc>
      </w:tr>
      <w:tr w:rsidR="001528C8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528C8" w:rsidRPr="001F316D" w:rsidRDefault="001528C8" w:rsidP="006245E0">
            <w:pPr>
              <w:rPr>
                <w:color w:val="FF0000"/>
              </w:rPr>
            </w:pP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528C8" w:rsidRPr="004B0F39" w:rsidRDefault="001528C8" w:rsidP="006245E0">
            <w:pPr>
              <w:rPr>
                <w:bCs/>
              </w:rPr>
            </w:pP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9E53B6" w:rsidP="006245E0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9E53B6" w:rsidP="006245E0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9E53B6" w:rsidRPr="004B0F39" w:rsidRDefault="009E53B6" w:rsidP="006245E0">
            <w:pPr>
              <w:rPr>
                <w:bCs/>
              </w:rPr>
            </w:pP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Nombre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/>
              </w:rPr>
            </w:pPr>
            <w:r>
              <w:rPr>
                <w:b/>
              </w:rPr>
              <w:t xml:space="preserve">Selección de datos 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Selección de formato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Actores: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Función: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Referencias: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9E53B6" w:rsidRPr="004B0F39" w:rsidRDefault="009E53B6" w:rsidP="006245E0">
            <w:pPr>
              <w:rPr>
                <w:bCs/>
              </w:rPr>
            </w:pP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Nombre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Actores: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Función: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528C8" w:rsidRPr="001F316D" w:rsidRDefault="001528C8" w:rsidP="006245E0">
            <w:pPr>
              <w:rPr>
                <w:color w:val="FF0000"/>
              </w:rPr>
            </w:pP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Salida del sistema.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r>
              <w:t>RF Todos</w:t>
            </w:r>
          </w:p>
        </w:tc>
      </w:tr>
    </w:tbl>
    <w:p w:rsidR="001528C8" w:rsidRDefault="001528C8" w:rsidP="001528C8"/>
    <w:p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:rsidR="00E4568F" w:rsidRPr="00E4568F" w:rsidRDefault="001F316D" w:rsidP="001F316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EC" w:rsidRPr="00253E43" w:rsidRDefault="00CC2AEC" w:rsidP="00E4568F"/>
    <w:p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:rsidR="009C1D39" w:rsidRPr="00253E43" w:rsidRDefault="00392747" w:rsidP="00F17C8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0B" w:rsidRPr="00253E43" w:rsidRDefault="00F97D0B" w:rsidP="00F97D0B"/>
    <w:p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:rsidR="00F070F7" w:rsidRDefault="0046032D" w:rsidP="00BA514F">
      <w:pPr>
        <w:jc w:val="center"/>
      </w:pPr>
      <w:r>
        <w:pict>
          <v:shape id="_x0000_i1031" type="#_x0000_t75" style="width:253.55pt;height:468.95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AA" w:rsidRDefault="00633DAA">
      <w:pPr>
        <w:spacing w:after="200"/>
        <w:jc w:val="left"/>
      </w:pPr>
      <w:r>
        <w:br w:type="page"/>
      </w:r>
    </w:p>
    <w:p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:rsidR="00633DAA" w:rsidRPr="00253E43" w:rsidRDefault="00633DAA" w:rsidP="00BA514F">
      <w:pPr>
        <w:jc w:val="center"/>
      </w:pPr>
    </w:p>
    <w:p w:rsidR="00166A6F" w:rsidRDefault="0046032D" w:rsidP="00F02DDB">
      <w:r>
        <w:pict>
          <v:shape id="_x0000_i1032" type="#_x0000_t75" style="width:2in;height:523.4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>
          <v:shape id="_x0000_i1033" type="#_x0000_t75" style="width:144.65pt;height:430.1pt">
            <v:imagedata r:id="rId26" o:title="DA_GestiónErrores"/>
          </v:shape>
        </w:pict>
      </w:r>
      <w:r w:rsidR="00F02DDB">
        <w:rPr>
          <w:noProof/>
          <w:lang w:eastAsia="es-ES"/>
        </w:rPr>
        <w:drawing>
          <wp:inline distT="0" distB="0" distL="0" distR="0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:rsidR="00284F4E" w:rsidRPr="00284F4E" w:rsidRDefault="00284F4E" w:rsidP="00605F5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  <w:lang w:eastAsia="es-ES"/>
        </w:rPr>
        <w:drawing>
          <wp:inline distT="0" distB="0" distL="0" distR="0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6F" w:rsidRDefault="00166A6F" w:rsidP="002E2F76">
      <w:pPr>
        <w:spacing w:after="200"/>
        <w:jc w:val="center"/>
      </w:pPr>
    </w:p>
    <w:p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:rsidR="0002331C" w:rsidRPr="0002331C" w:rsidRDefault="0002331C" w:rsidP="0002331C">
      <w:r>
        <w:rPr>
          <w:noProof/>
          <w:lang w:eastAsia="es-ES"/>
        </w:rPr>
        <w:drawing>
          <wp:inline distT="0" distB="0" distL="0" distR="0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:rsidR="007D7AA2" w:rsidRPr="007D7AA2" w:rsidRDefault="007D7AA2" w:rsidP="007D7AA2">
      <w:r>
        <w:rPr>
          <w:noProof/>
          <w:lang w:eastAsia="es-ES"/>
        </w:rPr>
        <w:drawing>
          <wp:inline distT="0" distB="0" distL="0" distR="0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:rsidR="00C347D0" w:rsidRPr="00C347D0" w:rsidRDefault="00653196" w:rsidP="00C347D0">
      <w:r>
        <w:rPr>
          <w:noProof/>
          <w:lang w:eastAsia="es-ES"/>
        </w:rPr>
        <w:drawing>
          <wp:inline distT="0" distB="0" distL="0" distR="0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F76" w:rsidRDefault="002E2F76" w:rsidP="001E52E8">
      <w:pPr>
        <w:spacing w:after="200"/>
      </w:pPr>
      <w:r w:rsidRPr="00253E43">
        <w:br w:type="page"/>
      </w:r>
    </w:p>
    <w:p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:rsidR="00E10180" w:rsidRPr="00253E43" w:rsidRDefault="00E10180" w:rsidP="00A271C5">
      <w:pPr>
        <w:jc w:val="center"/>
      </w:pPr>
    </w:p>
    <w:p w:rsidR="00E10180" w:rsidRPr="00253E43" w:rsidRDefault="00577E91" w:rsidP="00E10180">
      <w:r>
        <w:rPr>
          <w:noProof/>
          <w:lang w:eastAsia="es-ES"/>
        </w:rPr>
        <w:drawing>
          <wp:inline distT="0" distB="0" distL="0" distR="0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 xml:space="preserve">cuenta hasta la forma de </w:t>
      </w:r>
      <w:proofErr w:type="spellStart"/>
      <w:r w:rsidR="00667148" w:rsidRPr="00253E43">
        <w:t>Boyce-C</w:t>
      </w:r>
      <w:r w:rsidRPr="00253E43">
        <w:t>ood</w:t>
      </w:r>
      <w:proofErr w:type="spellEnd"/>
      <w:r w:rsidRPr="00253E43">
        <w:t>, el resultado es el siguiente:</w:t>
      </w:r>
    </w:p>
    <w:p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:rsidTr="00A872B1">
        <w:tc>
          <w:tcPr>
            <w:tcW w:w="1918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:rsidTr="00A872B1">
        <w:tc>
          <w:tcPr>
            <w:tcW w:w="1918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:rsidTr="00A872B1">
        <w:tc>
          <w:tcPr>
            <w:tcW w:w="1918" w:type="dxa"/>
          </w:tcPr>
          <w:p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:rsidTr="00A872B1">
        <w:tc>
          <w:tcPr>
            <w:tcW w:w="1918" w:type="dxa"/>
          </w:tcPr>
          <w:p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:rsidR="006E4CC4" w:rsidRPr="00253E43" w:rsidRDefault="006E4CC4" w:rsidP="006E4CC4"/>
    <w:tbl>
      <w:tblPr>
        <w:tblStyle w:val="Tablaconcuadrcula"/>
        <w:tblW w:w="0" w:type="auto"/>
        <w:tblLook w:val="04A0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:rsidTr="00425A9B">
        <w:tc>
          <w:tcPr>
            <w:tcW w:w="1903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2eso….</w:t>
            </w:r>
          </w:p>
        </w:tc>
      </w:tr>
    </w:tbl>
    <w:p w:rsidR="00425A9B" w:rsidRPr="00253E43" w:rsidRDefault="00425A9B" w:rsidP="006E4CC4"/>
    <w:tbl>
      <w:tblPr>
        <w:tblStyle w:val="Tablaconcuadrcula"/>
        <w:tblW w:w="0" w:type="auto"/>
        <w:tblLook w:val="04A0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:rsidTr="00425A9B">
        <w:tc>
          <w:tcPr>
            <w:tcW w:w="1943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:rsidTr="00425A9B">
        <w:tc>
          <w:tcPr>
            <w:tcW w:w="1943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:rsidR="00602246" w:rsidRPr="00253E43" w:rsidRDefault="00602246" w:rsidP="006E4CC4"/>
    <w:tbl>
      <w:tblPr>
        <w:tblStyle w:val="Tablaconcuadrcula"/>
        <w:tblW w:w="0" w:type="auto"/>
        <w:tblLook w:val="04A0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:rsidTr="00425A9B">
        <w:tc>
          <w:tcPr>
            <w:tcW w:w="189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:rsidTr="00425A9B">
        <w:tc>
          <w:tcPr>
            <w:tcW w:w="1899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:rsidTr="00425A9B">
        <w:tc>
          <w:tcPr>
            <w:tcW w:w="189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89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:rsidTr="00425A9B">
        <w:tc>
          <w:tcPr>
            <w:tcW w:w="1899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 (0 para no beca, tramo I y II)</w:t>
            </w:r>
          </w:p>
        </w:tc>
      </w:tr>
      <w:tr w:rsidR="00D735A6" w:rsidRPr="00253E43" w:rsidTr="00425A9B">
        <w:tc>
          <w:tcPr>
            <w:tcW w:w="1899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:rsidR="00602246" w:rsidRPr="00253E43" w:rsidRDefault="00602246" w:rsidP="006E4CC4"/>
    <w:tbl>
      <w:tblPr>
        <w:tblStyle w:val="Tablaconcuadrcula"/>
        <w:tblW w:w="0" w:type="auto"/>
        <w:tblLook w:val="04A0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:rsidTr="00BF5830">
        <w:tc>
          <w:tcPr>
            <w:tcW w:w="10024" w:type="dxa"/>
            <w:gridSpan w:val="8"/>
            <w:shd w:val="clear" w:color="auto" w:fill="E7E6E6" w:themeFill="background2"/>
          </w:tcPr>
          <w:p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:rsidTr="00425A9B">
        <w:tc>
          <w:tcPr>
            <w:tcW w:w="1903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03" w:type="dxa"/>
          </w:tcPr>
          <w:p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0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P: Prestado, D:Devuelto</w:t>
            </w:r>
          </w:p>
        </w:tc>
      </w:tr>
    </w:tbl>
    <w:p w:rsidR="00F158E5" w:rsidRPr="00253E43" w:rsidRDefault="00F158E5" w:rsidP="006E4CC4"/>
    <w:p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:rsidR="009D3209" w:rsidRDefault="009D3209" w:rsidP="003305C7">
      <w:r>
        <w:t>El programa contiene 3 directorios:</w:t>
      </w:r>
    </w:p>
    <w:p w:rsidR="009D3209" w:rsidRDefault="009D3209" w:rsidP="009D3209">
      <w:pPr>
        <w:pStyle w:val="Prrafodelista"/>
        <w:numPr>
          <w:ilvl w:val="0"/>
          <w:numId w:val="16"/>
        </w:numPr>
      </w:pPr>
      <w:r>
        <w:t>Clases: Contiene las clases que conforman la aplicación</w:t>
      </w:r>
    </w:p>
    <w:p w:rsidR="009D3209" w:rsidRDefault="009D3209" w:rsidP="009D3209">
      <w:pPr>
        <w:pStyle w:val="Prrafodelista"/>
        <w:numPr>
          <w:ilvl w:val="0"/>
          <w:numId w:val="16"/>
        </w:numPr>
      </w:pPr>
      <w:r>
        <w:t>Documentación: Contiene el documento sobre el desarrollo del proyecto</w:t>
      </w:r>
    </w:p>
    <w:p w:rsidR="009D3209" w:rsidRDefault="009D3209" w:rsidP="009D3209">
      <w:pPr>
        <w:pStyle w:val="Prrafodelista"/>
        <w:numPr>
          <w:ilvl w:val="0"/>
          <w:numId w:val="16"/>
        </w:numPr>
      </w:pPr>
      <w:r>
        <w:t>Ficheros: Contiene los ficheros donde se guardará la información que el usuario quiera</w:t>
      </w:r>
    </w:p>
    <w:p w:rsidR="009D3209" w:rsidRDefault="009D3209" w:rsidP="003305C7"/>
    <w:p w:rsidR="006245E0" w:rsidRDefault="006245E0" w:rsidP="003305C7">
      <w:r w:rsidRPr="006245E0">
        <w:t>Los datos se almacenaran en archivos .</w:t>
      </w:r>
      <w:proofErr w:type="spellStart"/>
      <w:r w:rsidRPr="006245E0">
        <w:t>txt</w:t>
      </w:r>
      <w:proofErr w:type="spellEnd"/>
      <w:r w:rsidRPr="006245E0">
        <w:t xml:space="preserve"> mediante un separador. En este caso elegimos el carácter “,” como separador de cada campo. Aquí un ejemplo de cómo se almacena un registro en el archivo:</w:t>
      </w:r>
      <w:r w:rsidRPr="006245E0">
        <w:br/>
        <w:t>campo_1</w:t>
      </w:r>
      <w:proofErr w:type="gramStart"/>
      <w:r w:rsidRPr="006245E0">
        <w:t>,campo</w:t>
      </w:r>
      <w:proofErr w:type="gramEnd"/>
      <w:r w:rsidRPr="006245E0">
        <w:t>_2,campo_3,etc.</w:t>
      </w:r>
    </w:p>
    <w:p w:rsidR="006245E0" w:rsidRDefault="006245E0" w:rsidP="003305C7"/>
    <w:p w:rsidR="006245E0" w:rsidRDefault="006245E0" w:rsidP="003305C7">
      <w:r>
        <w:t xml:space="preserve">Los ficheros de alumnos y libros estarán relacionados con el fichero de </w:t>
      </w:r>
      <w:proofErr w:type="spellStart"/>
      <w:proofErr w:type="gramStart"/>
      <w:r>
        <w:t>prestamos</w:t>
      </w:r>
      <w:proofErr w:type="spellEnd"/>
      <w:proofErr w:type="gramEnd"/>
      <w:r>
        <w:t>, ya que en él, deberán de existir previamente los registros de los alumnos o los libros que vayan a participar en el préstamo. Antes de realizar un préstamo a un alumno, debe de figurar en el fichero correspondiente, igual sucede con los libros.</w:t>
      </w:r>
    </w:p>
    <w:p w:rsidR="006245E0" w:rsidRDefault="006245E0">
      <w:pPr>
        <w:spacing w:after="200"/>
        <w:jc w:val="left"/>
      </w:pPr>
      <w:r>
        <w:br w:type="page"/>
      </w:r>
    </w:p>
    <w:p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lastRenderedPageBreak/>
        <w:t>Diseño de procedimientos especiales</w:t>
      </w:r>
      <w:bookmarkEnd w:id="120"/>
      <w:bookmarkEnd w:id="121"/>
      <w:bookmarkEnd w:id="122"/>
    </w:p>
    <w:p w:rsidR="003305C7" w:rsidRPr="00737A5B" w:rsidRDefault="0021469D" w:rsidP="00737A5B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:rsidR="00737A5B" w:rsidRPr="003305C7" w:rsidRDefault="00737A5B" w:rsidP="003305C7">
      <w:pPr>
        <w:rPr>
          <w:color w:val="FF0000"/>
        </w:rPr>
      </w:pPr>
      <w:r>
        <w:rPr>
          <w:color w:val="FF0000"/>
        </w:rPr>
        <w:t>Rellenar</w:t>
      </w:r>
    </w:p>
    <w:p w:rsidR="003305C7" w:rsidRPr="003305C7" w:rsidRDefault="003305C7" w:rsidP="003305C7"/>
    <w:p w:rsidR="00B72C2F" w:rsidRPr="00253E43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:rsidR="003305C7" w:rsidRDefault="003305C7" w:rsidP="003305C7">
      <w:pPr>
        <w:rPr>
          <w:color w:val="FF0000"/>
        </w:rPr>
      </w:pPr>
    </w:p>
    <w:p w:rsidR="006245E0" w:rsidRPr="00ED0E2A" w:rsidRDefault="006245E0" w:rsidP="003305C7">
      <w:r w:rsidRPr="00ED0E2A">
        <w:t>Fichero alumnos.txt: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Nombre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Apellidos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Tramo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proofErr w:type="spellStart"/>
      <w:r w:rsidRPr="00ED0E2A">
        <w:t>Seccion</w:t>
      </w:r>
      <w:proofErr w:type="spellEnd"/>
    </w:p>
    <w:p w:rsidR="006245E0" w:rsidRPr="00ED0E2A" w:rsidRDefault="006245E0" w:rsidP="006245E0"/>
    <w:p w:rsidR="006245E0" w:rsidRPr="00ED0E2A" w:rsidRDefault="006245E0" w:rsidP="006245E0">
      <w:r w:rsidRPr="00ED0E2A">
        <w:t>Fichero libros.txt: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Titulo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Autor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ISBN</w:t>
      </w:r>
    </w:p>
    <w:p w:rsidR="006245E0" w:rsidRPr="00ED0E2A" w:rsidRDefault="006245E0" w:rsidP="006245E0"/>
    <w:p w:rsidR="006245E0" w:rsidRPr="00ED0E2A" w:rsidRDefault="006245E0" w:rsidP="006245E0">
      <w:r w:rsidRPr="00ED0E2A">
        <w:t>Fichero prestamos.txt: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Alumno.nombre</w:t>
      </w:r>
      <w:proofErr w:type="spellEnd"/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Alumno.apellidos</w:t>
      </w:r>
      <w:proofErr w:type="spellEnd"/>
    </w:p>
    <w:p w:rsidR="006245E0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Alumno.tramo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Alumno.seccion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Libro.titulo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Libro.autor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Libro.isbn</w:t>
      </w:r>
      <w:proofErr w:type="spellEnd"/>
    </w:p>
    <w:p w:rsidR="00ED0E2A" w:rsidRPr="00ED0E2A" w:rsidRDefault="00ED0E2A" w:rsidP="00ED0E2A">
      <w:pPr>
        <w:pStyle w:val="Prrafodelista"/>
        <w:numPr>
          <w:ilvl w:val="0"/>
          <w:numId w:val="15"/>
        </w:numPr>
      </w:pPr>
      <w:proofErr w:type="spellStart"/>
      <w:r w:rsidRPr="00ED0E2A">
        <w:t>Fecha_prestamo</w:t>
      </w:r>
      <w:proofErr w:type="spellEnd"/>
    </w:p>
    <w:p w:rsidR="00ED0E2A" w:rsidRPr="00ED0E2A" w:rsidRDefault="00ED0E2A" w:rsidP="00ED0E2A">
      <w:pPr>
        <w:pStyle w:val="Prrafodelista"/>
        <w:numPr>
          <w:ilvl w:val="0"/>
          <w:numId w:val="15"/>
        </w:numPr>
      </w:pPr>
      <w:proofErr w:type="spellStart"/>
      <w:r w:rsidRPr="00ED0E2A">
        <w:t>Fecha_devolución</w:t>
      </w:r>
      <w:proofErr w:type="spellEnd"/>
    </w:p>
    <w:p w:rsidR="00ED0E2A" w:rsidRPr="00ED0E2A" w:rsidRDefault="00ED0E2A" w:rsidP="00ED0E2A">
      <w:pPr>
        <w:pStyle w:val="Prrafodelista"/>
        <w:numPr>
          <w:ilvl w:val="0"/>
          <w:numId w:val="15"/>
        </w:numPr>
      </w:pPr>
      <w:r w:rsidRPr="00ED0E2A">
        <w:t>Estado</w:t>
      </w:r>
    </w:p>
    <w:p w:rsidR="00D3715A" w:rsidRDefault="00D3715A" w:rsidP="006D5402"/>
    <w:p w:rsidR="00F57AA5" w:rsidRDefault="00F57AA5" w:rsidP="00F57AA5">
      <w:pPr>
        <w:pStyle w:val="Ttulo2"/>
      </w:pPr>
      <w:bookmarkStart w:id="129" w:name="_Toc49341838"/>
      <w:bookmarkStart w:id="130" w:name="_Toc170148362"/>
      <w:bookmarkStart w:id="131" w:name="_Toc170148677"/>
      <w:r w:rsidRPr="00253E43">
        <w:lastRenderedPageBreak/>
        <w:t>Diseño de la estructura de clases y librerías (diagrama de clases)</w:t>
      </w:r>
      <w:bookmarkEnd w:id="129"/>
      <w:bookmarkEnd w:id="130"/>
      <w:bookmarkEnd w:id="131"/>
    </w:p>
    <w:p w:rsidR="003305C7" w:rsidRPr="003305C7" w:rsidRDefault="00737A5B" w:rsidP="003305C7">
      <w:pPr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6095503" cy="4943712"/>
            <wp:effectExtent l="19050" t="0" r="497" b="0"/>
            <wp:docPr id="2" name="1 Imagen" descr="Diagrama_clases_proyecto_fina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_proyecto_final.drawio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56" cy="4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C7" w:rsidRPr="003305C7" w:rsidRDefault="003305C7" w:rsidP="003305C7"/>
    <w:p w:rsidR="00937301" w:rsidRPr="00253E43" w:rsidRDefault="00937301" w:rsidP="00312CEF">
      <w:pPr>
        <w:pStyle w:val="Ttulo2"/>
      </w:pPr>
      <w:bookmarkStart w:id="132" w:name="_Toc49341839"/>
      <w:bookmarkStart w:id="133" w:name="_Toc170148363"/>
      <w:bookmarkStart w:id="134" w:name="_Toc170148678"/>
      <w:r w:rsidRPr="00253E43">
        <w:t>Diseño de la interfaz gráfica</w:t>
      </w:r>
      <w:bookmarkEnd w:id="132"/>
      <w:bookmarkEnd w:id="133"/>
      <w:bookmarkEnd w:id="134"/>
    </w:p>
    <w:p w:rsidR="007B2A1C" w:rsidRDefault="00300607" w:rsidP="00300607">
      <w:pPr>
        <w:pStyle w:val="Ttulo3"/>
      </w:pPr>
      <w:bookmarkStart w:id="135" w:name="_Toc49341840"/>
      <w:bookmarkStart w:id="136" w:name="_Toc170148364"/>
      <w:bookmarkStart w:id="137" w:name="_Toc170148679"/>
      <w:r w:rsidRPr="00253E43">
        <w:t>Diseño de movimiento de ventanas</w:t>
      </w:r>
      <w:bookmarkEnd w:id="135"/>
      <w:bookmarkEnd w:id="136"/>
      <w:bookmarkEnd w:id="137"/>
    </w:p>
    <w:p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:rsidR="003305C7" w:rsidRPr="003305C7" w:rsidRDefault="003305C7" w:rsidP="00CD2B6C">
      <w:pPr>
        <w:rPr>
          <w:color w:val="FF0000"/>
        </w:rPr>
      </w:pPr>
      <w:r w:rsidRPr="003305C7">
        <w:rPr>
          <w:color w:val="FF0000"/>
        </w:rPr>
        <w:t>Rellenar con un gráfico de ventanas</w:t>
      </w:r>
    </w:p>
    <w:p w:rsidR="00952F94" w:rsidRDefault="00952F94" w:rsidP="00C21072"/>
    <w:p w:rsidR="00300607" w:rsidRPr="00253E43" w:rsidRDefault="00300607" w:rsidP="00300607">
      <w:pPr>
        <w:pStyle w:val="Ttulo3"/>
      </w:pPr>
      <w:bookmarkStart w:id="138" w:name="_Toc49341841"/>
      <w:bookmarkStart w:id="139" w:name="_Toc170148365"/>
      <w:bookmarkStart w:id="140" w:name="_Toc170148680"/>
      <w:r w:rsidRPr="00253E43">
        <w:t>Diseño de las ventanas</w:t>
      </w:r>
      <w:bookmarkEnd w:id="138"/>
      <w:bookmarkEnd w:id="139"/>
      <w:bookmarkEnd w:id="140"/>
    </w:p>
    <w:p w:rsidR="00CB2B2D" w:rsidRDefault="00CB2B2D" w:rsidP="00CB2B2D">
      <w:pPr>
        <w:pStyle w:val="Ttulo4"/>
      </w:pPr>
      <w:bookmarkStart w:id="141" w:name="_Toc49341843"/>
      <w:bookmarkStart w:id="142" w:name="_Toc170148366"/>
      <w:r>
        <w:t xml:space="preserve">Ventana </w:t>
      </w:r>
      <w:bookmarkEnd w:id="141"/>
      <w:r w:rsidR="00C21072">
        <w:t>uno ejemplo</w:t>
      </w:r>
      <w:bookmarkEnd w:id="142"/>
    </w:p>
    <w:p w:rsidR="006F6EC1" w:rsidRDefault="00793DDD" w:rsidP="003305C7">
      <w:r>
        <w:rPr>
          <w:noProof/>
          <w:lang w:eastAsia="es-ES"/>
        </w:rPr>
        <w:pict>
          <v:shape id="Cuadro de texto 27" o:spid="_x0000_s1029" type="#_x0000_t202" style="position:absolute;left:0;text-align:left;margin-left:.05pt;margin-top:154.1pt;width:240.9pt;height:.05pt;z-index:-251643904;visibility:visible" wrapcoords="-67 0 -67 20829 21600 20829 21600 0 -6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c84GgIAAD8EAAAOAAAAZHJzL2Uyb0RvYy54bWysU01v2zAMvQ/YfxB0X5w0a7E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0+vbj3NySfLdzK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" stroked="f">
            <v:textbox style="mso-fit-shape-to-text:t" inset="0,0,0,0">
              <w:txbxContent>
                <w:p w:rsidR="0046032D" w:rsidRPr="00016287" w:rsidRDefault="0046032D" w:rsidP="006F6EC1">
                  <w:pPr>
                    <w:pStyle w:val="Epgrafe"/>
                    <w:rPr>
                      <w:sz w:val="24"/>
                      <w:szCs w:val="24"/>
                    </w:rPr>
                  </w:pPr>
                  <w:bookmarkStart w:id="143" w:name="_Toc170148243"/>
                  <w:r>
                    <w:t xml:space="preserve">Ilustración </w:t>
                  </w:r>
                  <w:r>
                    <w:rPr>
                      <w:noProof/>
                    </w:rPr>
                    <w:t>1</w:t>
                  </w:r>
                  <w:r>
                    <w:t xml:space="preserve"> - Ventana </w:t>
                  </w:r>
                  <w:bookmarkEnd w:id="143"/>
                  <w:r>
                    <w:t>ejemplo</w:t>
                  </w:r>
                </w:p>
              </w:txbxContent>
            </v:textbox>
            <w10:wrap type="tight"/>
          </v:shape>
        </w:pict>
      </w:r>
      <w:r w:rsidR="00CB2B2D"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863</wp:posOffset>
            </wp:positionH>
            <wp:positionV relativeFrom="paragraph">
              <wp:posOffset>-1066</wp:posOffset>
            </wp:positionV>
            <wp:extent cx="3060000" cy="1901048"/>
            <wp:effectExtent l="0" t="0" r="7620" b="4445"/>
            <wp:wrapTight wrapText="bothSides">
              <wp:wrapPolygon edited="0">
                <wp:start x="0" y="0"/>
                <wp:lineTo x="0" y="21434"/>
                <wp:lineTo x="21519" y="21434"/>
                <wp:lineTo x="2151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9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6EC1">
        <w:tab/>
      </w:r>
      <w:r w:rsidR="006F6EC1">
        <w:tab/>
      </w:r>
      <w:r w:rsidR="003305C7">
        <w:t>Descripción de la ventana y sus restricciones.</w:t>
      </w:r>
    </w:p>
    <w:p w:rsidR="00312CEF" w:rsidRDefault="00312CEF" w:rsidP="006F6EC1">
      <w:pPr>
        <w:ind w:firstLine="720"/>
      </w:pPr>
    </w:p>
    <w:p w:rsidR="0087537D" w:rsidRDefault="0087537D" w:rsidP="0087537D"/>
    <w:p w:rsidR="003C0648" w:rsidRPr="003305C7" w:rsidRDefault="003305C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3305C7">
        <w:rPr>
          <w:color w:val="FF0000"/>
        </w:rPr>
        <w:lastRenderedPageBreak/>
        <w:t>RELLENAR con todo lo que haga falta</w:t>
      </w:r>
      <w:r w:rsidR="005D324F">
        <w:rPr>
          <w:color w:val="FF0000"/>
        </w:rPr>
        <w:t xml:space="preserve"> para cada ventana</w:t>
      </w:r>
      <w:r w:rsidR="003C0648" w:rsidRPr="003305C7">
        <w:rPr>
          <w:color w:val="FF0000"/>
        </w:rPr>
        <w:br w:type="page"/>
      </w:r>
    </w:p>
    <w:p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44" w:name="_Toc49341857"/>
      <w:bookmarkStart w:id="145" w:name="_Toc170148367"/>
      <w:bookmarkStart w:id="146" w:name="_Toc170148681"/>
      <w:r w:rsidRPr="00253E43">
        <w:rPr>
          <w:sz w:val="144"/>
          <w:szCs w:val="144"/>
        </w:rPr>
        <w:lastRenderedPageBreak/>
        <w:t>Implementar el proyecto</w:t>
      </w:r>
      <w:bookmarkEnd w:id="144"/>
      <w:bookmarkEnd w:id="145"/>
      <w:bookmarkEnd w:id="146"/>
    </w:p>
    <w:p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747A21" w:rsidRPr="00253E43" w:rsidRDefault="00747A21" w:rsidP="00747A21">
      <w:pPr>
        <w:pStyle w:val="Ttulo3"/>
      </w:pPr>
      <w:bookmarkStart w:id="147" w:name="_Toc49341830"/>
      <w:bookmarkStart w:id="148" w:name="_Toc170148357"/>
      <w:bookmarkStart w:id="149" w:name="_Toc170148672"/>
      <w:bookmarkStart w:id="150" w:name="_Toc49341858"/>
      <w:bookmarkStart w:id="151" w:name="_Toc170148368"/>
      <w:bookmarkStart w:id="152" w:name="_Toc170148682"/>
      <w:r w:rsidRPr="00253E43">
        <w:lastRenderedPageBreak/>
        <w:t>Sql de creación (MySQL)</w:t>
      </w:r>
      <w:bookmarkEnd w:id="147"/>
      <w:bookmarkEnd w:id="148"/>
      <w:bookmarkEnd w:id="149"/>
    </w:p>
    <w:p w:rsidR="00747A21" w:rsidRPr="00B728F2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:rsidR="00747A21" w:rsidRPr="002F1621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START TRANSACTION;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:rsidR="00747A21" w:rsidRPr="002F1621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nie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(10)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nombre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apellidos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tramo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 xml:space="preserve">(2)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bilingue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(1) NOT NULL DEFAULT 1 COMMENT '0 True, 1 false'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nie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(10)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curso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isbn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estado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 xml:space="preserve">(1)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curso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nivel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isbn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titulo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autor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20) NOT NULL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gramStart"/>
      <w:r w:rsidRPr="002F1621">
        <w:rPr>
          <w:lang w:val="en-GB"/>
        </w:rPr>
        <w:t>id</w:t>
      </w:r>
      <w:proofErr w:type="gramEnd"/>
      <w:r w:rsidRPr="002F1621">
        <w:rPr>
          <w:lang w:val="en-GB"/>
        </w:rPr>
        <w:t>` int(11)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nombre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departamento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nie`</w:t>
      </w:r>
      <w:proofErr w:type="gramStart"/>
      <w:r w:rsidRPr="002F1621">
        <w:rPr>
          <w:lang w:val="en-GB"/>
        </w:rPr>
        <w:t>,`</w:t>
      </w:r>
      <w:proofErr w:type="gramEnd"/>
      <w:r w:rsidRPr="002F1621">
        <w:rPr>
          <w:lang w:val="en-GB"/>
        </w:rPr>
        <w:t>curso`,`isbn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COMMIT;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*/;</w:t>
      </w:r>
    </w:p>
    <w:p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50"/>
      <w:bookmarkEnd w:id="151"/>
      <w:bookmarkEnd w:id="152"/>
    </w:p>
    <w:tbl>
      <w:tblPr>
        <w:tblStyle w:val="Tablaconcuadrcula"/>
        <w:tblW w:w="0" w:type="auto"/>
        <w:tblLook w:val="04A0"/>
      </w:tblPr>
      <w:tblGrid>
        <w:gridCol w:w="2004"/>
        <w:gridCol w:w="2005"/>
        <w:gridCol w:w="2932"/>
        <w:gridCol w:w="1418"/>
        <w:gridCol w:w="1665"/>
      </w:tblGrid>
      <w:tr w:rsidR="00216983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:rsidTr="00EF6811">
        <w:tc>
          <w:tcPr>
            <w:tcW w:w="2004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:rsidTr="00EF6811">
        <w:tc>
          <w:tcPr>
            <w:tcW w:w="2004" w:type="dxa"/>
            <w:vMerge w:val="restart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:rsidTr="00EF6811">
        <w:tc>
          <w:tcPr>
            <w:tcW w:w="2004" w:type="dxa"/>
            <w:vMerge w:val="restart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:rsidTr="00EF6811">
        <w:tc>
          <w:tcPr>
            <w:tcW w:w="2004" w:type="dxa"/>
            <w:vMerge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:rsidTr="00EF6811">
        <w:tc>
          <w:tcPr>
            <w:tcW w:w="2004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:rsidTr="00EF6811">
        <w:tc>
          <w:tcPr>
            <w:tcW w:w="2004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:rsidTr="00EF6811">
        <w:tc>
          <w:tcPr>
            <w:tcW w:w="2004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EF6811">
        <w:tc>
          <w:tcPr>
            <w:tcW w:w="2004" w:type="dxa"/>
            <w:shd w:val="clear" w:color="auto" w:fill="FFFFFF" w:themeFill="background1"/>
          </w:tcPr>
          <w:p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:rsidTr="00EF6811">
        <w:tc>
          <w:tcPr>
            <w:tcW w:w="2004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:rsidTr="00EF6811">
        <w:tc>
          <w:tcPr>
            <w:tcW w:w="2004" w:type="dxa"/>
            <w:vMerge w:val="restart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:rsidTr="00EF6811">
        <w:tc>
          <w:tcPr>
            <w:tcW w:w="2004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:rsidTr="00EF6811">
        <w:tc>
          <w:tcPr>
            <w:tcW w:w="2004" w:type="dxa"/>
            <w:vMerge w:val="restart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:rsidTr="00EF6811">
        <w:tc>
          <w:tcPr>
            <w:tcW w:w="2004" w:type="dxa"/>
            <w:vMerge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:rsidTr="00EF6811">
        <w:tc>
          <w:tcPr>
            <w:tcW w:w="2004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:rsidTr="00EF6811">
        <w:tc>
          <w:tcPr>
            <w:tcW w:w="2004" w:type="dxa"/>
            <w:vMerge w:val="restart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EF6811">
        <w:tc>
          <w:tcPr>
            <w:tcW w:w="2004" w:type="dxa"/>
            <w:vMerge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EF6811">
        <w:tc>
          <w:tcPr>
            <w:tcW w:w="2004" w:type="dxa"/>
            <w:vMerge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:rsidR="00216983" w:rsidRPr="00253E43" w:rsidRDefault="00216983" w:rsidP="00216983"/>
    <w:p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:rsidR="00937301" w:rsidRDefault="00937301" w:rsidP="00312CEF">
      <w:pPr>
        <w:pStyle w:val="Ttulo2"/>
      </w:pPr>
      <w:bookmarkStart w:id="153" w:name="_Toc49341859"/>
      <w:bookmarkStart w:id="154" w:name="_Toc170148369"/>
      <w:bookmarkStart w:id="155" w:name="_Toc170148683"/>
      <w:r w:rsidRPr="00253E43">
        <w:lastRenderedPageBreak/>
        <w:t>Elaboración de una batería de pruebas para detectar errores</w:t>
      </w:r>
      <w:bookmarkEnd w:id="153"/>
      <w:bookmarkEnd w:id="154"/>
      <w:bookmarkEnd w:id="155"/>
    </w:p>
    <w:p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:rsidR="00DB16ED" w:rsidRPr="003305C7" w:rsidRDefault="00DB16ED" w:rsidP="00DB16ED">
      <w:pPr>
        <w:rPr>
          <w:color w:val="FF0000"/>
        </w:rPr>
      </w:pPr>
      <w:r>
        <w:rPr>
          <w:color w:val="FF0000"/>
        </w:rPr>
        <w:t>Rellenar</w:t>
      </w:r>
    </w:p>
    <w:tbl>
      <w:tblPr>
        <w:tblStyle w:val="Tablaconcuadrcula"/>
        <w:tblW w:w="0" w:type="auto"/>
        <w:tblLook w:val="04A0"/>
      </w:tblPr>
      <w:tblGrid>
        <w:gridCol w:w="5098"/>
        <w:gridCol w:w="1276"/>
        <w:gridCol w:w="1418"/>
        <w:gridCol w:w="1277"/>
        <w:gridCol w:w="955"/>
      </w:tblGrid>
      <w:tr w:rsidR="00F776E5" w:rsidRPr="00253E43" w:rsidTr="00CB2B2D">
        <w:tc>
          <w:tcPr>
            <w:tcW w:w="10024" w:type="dxa"/>
            <w:gridSpan w:val="5"/>
            <w:shd w:val="clear" w:color="auto" w:fill="E7E6E6" w:themeFill="background2"/>
          </w:tcPr>
          <w:p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3305C7">
              <w:rPr>
                <w:rFonts w:cstheme="minorHAnsi"/>
                <w:b/>
                <w:sz w:val="16"/>
                <w:szCs w:val="16"/>
              </w:rPr>
              <w:t>ejemplo uno</w:t>
            </w: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3305C7" w:rsidP="00CB2B2D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Descripción  de la prueba</w:t>
            </w:r>
          </w:p>
        </w:tc>
        <w:tc>
          <w:tcPr>
            <w:tcW w:w="1276" w:type="dxa"/>
          </w:tcPr>
          <w:p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Parámetros</w:t>
            </w:r>
          </w:p>
        </w:tc>
        <w:tc>
          <w:tcPr>
            <w:tcW w:w="1418" w:type="dxa"/>
          </w:tcPr>
          <w:p w:rsidR="00F776E5" w:rsidRPr="002E52FB" w:rsidRDefault="003305C7" w:rsidP="00CB2B2D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Valor esperado</w:t>
            </w:r>
          </w:p>
        </w:tc>
        <w:tc>
          <w:tcPr>
            <w:tcW w:w="1277" w:type="dxa"/>
          </w:tcPr>
          <w:p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Valor obtenido</w:t>
            </w:r>
          </w:p>
        </w:tc>
        <w:tc>
          <w:tcPr>
            <w:tcW w:w="955" w:type="dxa"/>
          </w:tcPr>
          <w:p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OK/Fallo</w:t>
            </w: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:rsidR="00C24119" w:rsidRDefault="00C24119" w:rsidP="00C24119">
      <w:bookmarkStart w:id="156" w:name="_Toc49341860"/>
    </w:p>
    <w:p w:rsidR="0001278C" w:rsidRDefault="00937301" w:rsidP="00FB2DA4">
      <w:pPr>
        <w:pStyle w:val="Ttulo2"/>
      </w:pPr>
      <w:bookmarkStart w:id="157" w:name="_Toc170148370"/>
      <w:bookmarkStart w:id="158" w:name="_Toc170148684"/>
      <w:r w:rsidRPr="00253E43">
        <w:t>Evaluación y solución de incidencias</w:t>
      </w:r>
      <w:bookmarkEnd w:id="156"/>
      <w:bookmarkEnd w:id="157"/>
      <w:bookmarkEnd w:id="158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:rsidR="00C24119" w:rsidRPr="00C24119" w:rsidRDefault="00C24119" w:rsidP="00C24119"/>
    <w:p w:rsidR="00AA0588" w:rsidRDefault="00937301" w:rsidP="00312CEF">
      <w:pPr>
        <w:pStyle w:val="Ttulo2"/>
      </w:pPr>
      <w:bookmarkStart w:id="159" w:name="_Toc49341861"/>
      <w:bookmarkStart w:id="160" w:name="_Toc170148371"/>
      <w:bookmarkStart w:id="161" w:name="_Toc170148685"/>
      <w:r w:rsidRPr="00253E43">
        <w:t>Evaluación y seguimiento del</w:t>
      </w:r>
      <w:r w:rsidR="000C3799">
        <w:t xml:space="preserve"> proyecto</w:t>
      </w:r>
      <w:bookmarkEnd w:id="159"/>
      <w:bookmarkEnd w:id="160"/>
      <w:bookmarkEnd w:id="161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:rsidR="00C24119" w:rsidRPr="00C24119" w:rsidRDefault="00C24119" w:rsidP="00C24119"/>
    <w:p w:rsidR="00C24119" w:rsidRPr="00C24119" w:rsidRDefault="00C24119" w:rsidP="00C24119"/>
    <w:p w:rsidR="00F85284" w:rsidRPr="00F85284" w:rsidRDefault="00F85284" w:rsidP="00F85284">
      <w:pPr>
        <w:jc w:val="center"/>
      </w:pPr>
    </w:p>
    <w:p w:rsidR="00F85284" w:rsidRPr="00F85284" w:rsidRDefault="00F85284" w:rsidP="00F85284"/>
    <w:p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62" w:name="_Toc49341863"/>
      <w:r>
        <w:rPr>
          <w:sz w:val="144"/>
          <w:szCs w:val="144"/>
        </w:rPr>
        <w:br w:type="page"/>
      </w:r>
    </w:p>
    <w:p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63" w:name="_Toc170148373"/>
      <w:bookmarkStart w:id="164" w:name="_Toc170148686"/>
      <w:r w:rsidRPr="00253E43">
        <w:rPr>
          <w:sz w:val="144"/>
          <w:szCs w:val="144"/>
        </w:rPr>
        <w:lastRenderedPageBreak/>
        <w:t>Implantación del Proyecto</w:t>
      </w:r>
      <w:bookmarkEnd w:id="162"/>
      <w:bookmarkEnd w:id="163"/>
      <w:bookmarkEnd w:id="164"/>
    </w:p>
    <w:p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3305C7" w:rsidRPr="003305C7" w:rsidRDefault="00937301" w:rsidP="00842BAB">
      <w:pPr>
        <w:pStyle w:val="Ttulo2"/>
      </w:pPr>
      <w:bookmarkStart w:id="165" w:name="_Toc49341864"/>
      <w:bookmarkStart w:id="166" w:name="_Toc170148374"/>
      <w:bookmarkStart w:id="167" w:name="_Toc170148687"/>
      <w:r w:rsidRPr="00253E43">
        <w:lastRenderedPageBreak/>
        <w:t>Plan de implantación</w:t>
      </w:r>
      <w:bookmarkEnd w:id="165"/>
      <w:bookmarkEnd w:id="166"/>
      <w:bookmarkEnd w:id="167"/>
    </w:p>
    <w:p w:rsidR="00253E43" w:rsidRDefault="00253E43" w:rsidP="00253E43">
      <w:r w:rsidRPr="00253E43">
        <w:tab/>
      </w:r>
      <w:r w:rsidR="009D3209">
        <w:t xml:space="preserve">Respecto </w:t>
      </w:r>
      <w:r w:rsidRPr="00253E43">
        <w:t xml:space="preserve">a la implantación del software, </w:t>
      </w:r>
      <w:r w:rsidR="009D3209">
        <w:t xml:space="preserve">minimizaremos </w:t>
      </w:r>
      <w:r w:rsidRPr="00253E43">
        <w:t>las molestias que</w:t>
      </w:r>
      <w:r w:rsidR="009D3209">
        <w:t xml:space="preserve"> se puedan realizar al personal, </w:t>
      </w:r>
      <w:r w:rsidRPr="00253E43">
        <w:t>por lo que la migración se realizará de noche, estando disponible al día siguiente en el que se realizarán pruebas con el personal y una vez la formación del mismo haya sido terminada. A continuación, el plan de instalació</w:t>
      </w:r>
      <w:r>
        <w:t>n</w:t>
      </w:r>
      <w:r w:rsidRPr="00253E43">
        <w:t xml:space="preserve"> para</w:t>
      </w:r>
      <w:r>
        <w:t xml:space="preserve"> el sistema.</w:t>
      </w:r>
    </w:p>
    <w:p w:rsidR="00253E43" w:rsidRPr="00253E43" w:rsidRDefault="00253E43" w:rsidP="00253E43"/>
    <w:p w:rsidR="0046032D" w:rsidRPr="00253E43" w:rsidRDefault="00061A1C" w:rsidP="0046032D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rPr>
          <w:b/>
        </w:rPr>
        <w:tab/>
      </w:r>
    </w:p>
    <w:tbl>
      <w:tblPr>
        <w:tblStyle w:val="Sombreadomedio1-nfasis2"/>
        <w:tblW w:w="0" w:type="auto"/>
        <w:tblLook w:val="04A0"/>
      </w:tblPr>
      <w:tblGrid>
        <w:gridCol w:w="2543"/>
        <w:gridCol w:w="2543"/>
        <w:gridCol w:w="2544"/>
        <w:gridCol w:w="2544"/>
      </w:tblGrid>
      <w:tr w:rsidR="0046032D" w:rsidTr="0046032D">
        <w:trPr>
          <w:cnfStyle w:val="100000000000"/>
        </w:trPr>
        <w:tc>
          <w:tcPr>
            <w:cnfStyle w:val="001000000000"/>
            <w:tcW w:w="2543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jc w:val="center"/>
            </w:pPr>
            <w:r>
              <w:t>Instalación de Software</w:t>
            </w:r>
          </w:p>
        </w:tc>
        <w:tc>
          <w:tcPr>
            <w:tcW w:w="2543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jc w:val="center"/>
              <w:cnfStyle w:val="100000000000"/>
            </w:pPr>
            <w:proofErr w:type="spellStart"/>
            <w:r>
              <w:t>Configuracion</w:t>
            </w:r>
            <w:proofErr w:type="spellEnd"/>
            <w:r>
              <w:t xml:space="preserve"> de Software</w:t>
            </w:r>
          </w:p>
        </w:tc>
        <w:tc>
          <w:tcPr>
            <w:tcW w:w="2544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jc w:val="center"/>
              <w:cnfStyle w:val="100000000000"/>
            </w:pPr>
            <w:r>
              <w:t>Pruebas y formación</w:t>
            </w:r>
          </w:p>
        </w:tc>
        <w:tc>
          <w:tcPr>
            <w:tcW w:w="2544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jc w:val="center"/>
              <w:cnfStyle w:val="100000000000"/>
            </w:pPr>
            <w:r>
              <w:t>Migración</w:t>
            </w:r>
          </w:p>
        </w:tc>
      </w:tr>
      <w:tr w:rsidR="0046032D" w:rsidTr="0046032D">
        <w:trPr>
          <w:cnfStyle w:val="000000100000"/>
        </w:trPr>
        <w:tc>
          <w:tcPr>
            <w:cnfStyle w:val="001000000000"/>
            <w:tcW w:w="2543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>
              <w:t>Semana 1-2 – Mañana</w:t>
            </w:r>
          </w:p>
        </w:tc>
        <w:tc>
          <w:tcPr>
            <w:tcW w:w="2543" w:type="dxa"/>
          </w:tcPr>
          <w:p w:rsidR="0046032D" w:rsidRP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100000"/>
              <w:rPr>
                <w:b/>
              </w:rPr>
            </w:pPr>
            <w:r w:rsidRPr="0046032D">
              <w:rPr>
                <w:b/>
              </w:rPr>
              <w:t>Semana 3</w:t>
            </w:r>
            <w:r>
              <w:rPr>
                <w:b/>
              </w:rPr>
              <w:t xml:space="preserve">-6 </w:t>
            </w:r>
            <w:r w:rsidRPr="0046032D">
              <w:rPr>
                <w:b/>
              </w:rPr>
              <w:t>- Mañana</w:t>
            </w:r>
          </w:p>
        </w:tc>
        <w:tc>
          <w:tcPr>
            <w:tcW w:w="2544" w:type="dxa"/>
          </w:tcPr>
          <w:p w:rsidR="0046032D" w:rsidRPr="00842BAB" w:rsidRDefault="00842BAB" w:rsidP="00842B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100000"/>
              <w:rPr>
                <w:b/>
              </w:rPr>
            </w:pPr>
            <w:r w:rsidRPr="00842BAB">
              <w:rPr>
                <w:b/>
              </w:rPr>
              <w:t>Semana 7 – Mañana</w:t>
            </w:r>
          </w:p>
        </w:tc>
        <w:tc>
          <w:tcPr>
            <w:tcW w:w="2544" w:type="dxa"/>
          </w:tcPr>
          <w:p w:rsidR="0046032D" w:rsidRPr="00842BAB" w:rsidRDefault="00842BAB" w:rsidP="00842B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100000"/>
              <w:rPr>
                <w:b/>
              </w:rPr>
            </w:pPr>
            <w:r w:rsidRPr="00842BAB">
              <w:rPr>
                <w:b/>
              </w:rPr>
              <w:t>Semana 8 - Noche</w:t>
            </w:r>
          </w:p>
        </w:tc>
      </w:tr>
      <w:tr w:rsidR="0046032D" w:rsidTr="0046032D">
        <w:trPr>
          <w:cnfStyle w:val="000000010000"/>
        </w:trPr>
        <w:tc>
          <w:tcPr>
            <w:cnfStyle w:val="001000000000"/>
            <w:tcW w:w="2543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proofErr w:type="spellStart"/>
            <w:r>
              <w:t>Instalacion</w:t>
            </w:r>
            <w:proofErr w:type="spellEnd"/>
            <w:r>
              <w:t xml:space="preserve"> de entorno (</w:t>
            </w:r>
            <w:proofErr w:type="spellStart"/>
            <w:r>
              <w:t>Python</w:t>
            </w:r>
            <w:proofErr w:type="spellEnd"/>
            <w:r>
              <w:t xml:space="preserve">, bases de datos locales o remotas, </w:t>
            </w:r>
            <w:proofErr w:type="spellStart"/>
            <w:r>
              <w:t>librerias</w:t>
            </w:r>
            <w:proofErr w:type="spellEnd"/>
            <w:r>
              <w:t>)</w:t>
            </w:r>
          </w:p>
        </w:tc>
        <w:tc>
          <w:tcPr>
            <w:tcW w:w="2543" w:type="dxa"/>
          </w:tcPr>
          <w:p w:rsidR="0046032D" w:rsidRP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010000"/>
              <w:rPr>
                <w:b/>
              </w:rPr>
            </w:pPr>
            <w:r>
              <w:rPr>
                <w:b/>
              </w:rPr>
              <w:t>Ajuste de parámetros, carga de datos de prueba, pruebas del sistema</w:t>
            </w:r>
          </w:p>
        </w:tc>
        <w:tc>
          <w:tcPr>
            <w:tcW w:w="2544" w:type="dxa"/>
          </w:tcPr>
          <w:p w:rsidR="0046032D" w:rsidRPr="00842BAB" w:rsidRDefault="00842BAB" w:rsidP="00842B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010000"/>
              <w:rPr>
                <w:b/>
              </w:rPr>
            </w:pPr>
            <w:proofErr w:type="spellStart"/>
            <w:r w:rsidRPr="00842BAB">
              <w:rPr>
                <w:b/>
              </w:rPr>
              <w:t>Formacion</w:t>
            </w:r>
            <w:proofErr w:type="spellEnd"/>
            <w:r w:rsidRPr="00842BAB">
              <w:rPr>
                <w:b/>
              </w:rPr>
              <w:t xml:space="preserve"> del personal sobre el uso básico de la aplicación. Se prueban casos reales</w:t>
            </w:r>
          </w:p>
        </w:tc>
        <w:tc>
          <w:tcPr>
            <w:tcW w:w="2544" w:type="dxa"/>
          </w:tcPr>
          <w:p w:rsidR="0046032D" w:rsidRPr="00842BAB" w:rsidRDefault="00842BAB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010000"/>
              <w:rPr>
                <w:b/>
              </w:rPr>
            </w:pPr>
            <w:r w:rsidRPr="00842BAB">
              <w:rPr>
                <w:b/>
              </w:rPr>
              <w:t>Carga de datos reales en el sistema</w:t>
            </w:r>
          </w:p>
        </w:tc>
      </w:tr>
      <w:tr w:rsidR="0046032D" w:rsidTr="0046032D">
        <w:trPr>
          <w:cnfStyle w:val="000000100000"/>
        </w:trPr>
        <w:tc>
          <w:tcPr>
            <w:cnfStyle w:val="001000000000"/>
            <w:tcW w:w="2543" w:type="dxa"/>
          </w:tcPr>
          <w:p w:rsid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>
              <w:t>Revisar el script de inicio</w:t>
            </w:r>
          </w:p>
        </w:tc>
        <w:tc>
          <w:tcPr>
            <w:tcW w:w="2543" w:type="dxa"/>
          </w:tcPr>
          <w:p w:rsidR="0046032D" w:rsidRPr="0046032D" w:rsidRDefault="0046032D" w:rsidP="0046032D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100000"/>
              <w:rPr>
                <w:b/>
              </w:rPr>
            </w:pPr>
            <w:r w:rsidRPr="0046032D">
              <w:rPr>
                <w:b/>
              </w:rPr>
              <w:t>Verificar rutas de archivos</w:t>
            </w:r>
          </w:p>
        </w:tc>
        <w:tc>
          <w:tcPr>
            <w:tcW w:w="2544" w:type="dxa"/>
          </w:tcPr>
          <w:p w:rsidR="0046032D" w:rsidRPr="00842BAB" w:rsidRDefault="00842BAB" w:rsidP="00842B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100000"/>
              <w:rPr>
                <w:b/>
              </w:rPr>
            </w:pPr>
            <w:proofErr w:type="spellStart"/>
            <w:r w:rsidRPr="00842BAB">
              <w:rPr>
                <w:b/>
              </w:rPr>
              <w:t>Feedback</w:t>
            </w:r>
            <w:proofErr w:type="spellEnd"/>
            <w:r w:rsidRPr="00842BAB">
              <w:rPr>
                <w:b/>
              </w:rPr>
              <w:t xml:space="preserve"> del personal para corregir errores</w:t>
            </w:r>
          </w:p>
        </w:tc>
        <w:tc>
          <w:tcPr>
            <w:tcW w:w="2544" w:type="dxa"/>
          </w:tcPr>
          <w:p w:rsidR="0046032D" w:rsidRPr="00842BAB" w:rsidRDefault="00842BAB" w:rsidP="00842B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cnfStyle w:val="000000100000"/>
              <w:rPr>
                <w:b/>
              </w:rPr>
            </w:pPr>
            <w:proofErr w:type="spellStart"/>
            <w:r w:rsidRPr="00842BAB">
              <w:rPr>
                <w:b/>
              </w:rPr>
              <w:t>Verificacion</w:t>
            </w:r>
            <w:proofErr w:type="spellEnd"/>
            <w:r w:rsidRPr="00842BAB">
              <w:rPr>
                <w:b/>
              </w:rPr>
              <w:t xml:space="preserve"> de funcionamiento y validación por parte del usuario</w:t>
            </w:r>
          </w:p>
        </w:tc>
      </w:tr>
    </w:tbl>
    <w:p w:rsidR="00061A1C" w:rsidRPr="00253E43" w:rsidRDefault="00061A1C" w:rsidP="0046032D">
      <w:pPr>
        <w:tabs>
          <w:tab w:val="left" w:pos="284"/>
          <w:tab w:val="left" w:pos="2268"/>
          <w:tab w:val="left" w:pos="4820"/>
          <w:tab w:val="left" w:pos="7230"/>
        </w:tabs>
      </w:pPr>
    </w:p>
    <w:p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:rsidR="00937301" w:rsidRDefault="00937301" w:rsidP="00312CEF">
      <w:pPr>
        <w:pStyle w:val="Ttulo2"/>
      </w:pPr>
      <w:bookmarkStart w:id="168" w:name="_Toc49341865"/>
      <w:bookmarkStart w:id="169" w:name="_Toc170148375"/>
      <w:bookmarkStart w:id="170" w:name="_Toc170148688"/>
      <w:r w:rsidRPr="00253E43">
        <w:t>Manual de instalación</w:t>
      </w:r>
      <w:bookmarkEnd w:id="168"/>
      <w:bookmarkEnd w:id="169"/>
      <w:bookmarkEnd w:id="170"/>
    </w:p>
    <w:p w:rsidR="007308C5" w:rsidRDefault="007308C5" w:rsidP="007308C5">
      <w:pPr>
        <w:pStyle w:val="Ttulo3"/>
      </w:pPr>
      <w:bookmarkStart w:id="171" w:name="_Toc37610656"/>
      <w:bookmarkStart w:id="172" w:name="_Toc49341866"/>
      <w:bookmarkStart w:id="173" w:name="_Toc170148376"/>
      <w:bookmarkStart w:id="174" w:name="_Toc170148689"/>
      <w:r>
        <w:t>Instalación de la aplicación</w:t>
      </w:r>
      <w:bookmarkEnd w:id="171"/>
      <w:bookmarkEnd w:id="172"/>
      <w:bookmarkEnd w:id="173"/>
      <w:bookmarkEnd w:id="174"/>
    </w:p>
    <w:p w:rsidR="003305C7" w:rsidRDefault="003305C7" w:rsidP="003305C7">
      <w:pPr>
        <w:rPr>
          <w:color w:val="FF0000"/>
        </w:rPr>
      </w:pPr>
    </w:p>
    <w:p w:rsidR="004500A8" w:rsidRPr="00F5164C" w:rsidRDefault="009D3209" w:rsidP="004500A8">
      <w:r w:rsidRPr="00F5164C">
        <w:t xml:space="preserve">Para la instalación de la aplicación necesitaremos tener </w:t>
      </w:r>
      <w:proofErr w:type="spellStart"/>
      <w:r w:rsidRPr="00F5164C">
        <w:t>Python</w:t>
      </w:r>
      <w:proofErr w:type="spellEnd"/>
      <w:r w:rsidRPr="00F5164C">
        <w:t xml:space="preserve"> 3.12</w:t>
      </w:r>
      <w:r w:rsidR="004500A8" w:rsidRPr="00F5164C">
        <w:t xml:space="preserve"> (o una versión posterior)</w:t>
      </w:r>
    </w:p>
    <w:p w:rsidR="004500A8" w:rsidRPr="00F5164C" w:rsidRDefault="009D3209" w:rsidP="003305C7">
      <w:r w:rsidRPr="00F5164C">
        <w:t xml:space="preserve"> </w:t>
      </w:r>
      <w:proofErr w:type="gramStart"/>
      <w:r w:rsidRPr="00F5164C">
        <w:t>instalado</w:t>
      </w:r>
      <w:proofErr w:type="gramEnd"/>
      <w:r w:rsidRPr="00F5164C">
        <w:t xml:space="preserve">. Una vez instalado, copiaremos el </w:t>
      </w:r>
      <w:r w:rsidR="004500A8" w:rsidRPr="00F5164C">
        <w:t xml:space="preserve">directorio en una ruta accesible sencilla para luego poder ejecutarlo desde el CMD de manera eficaz. Por ejemplo, copiamos el directorio en raíz de C: </w:t>
      </w:r>
    </w:p>
    <w:p w:rsidR="004500A8" w:rsidRPr="00F5164C" w:rsidRDefault="004500A8" w:rsidP="003305C7"/>
    <w:p w:rsidR="004500A8" w:rsidRPr="00F5164C" w:rsidRDefault="004500A8" w:rsidP="003305C7">
      <w:r w:rsidRPr="00F5164C">
        <w:t>Dentro del directorio cambiaremos el archivo constantes.py, donde se encuentran las constantes USER y PASSWORD, que el administrador cambiara a gusto suyo para poder hacer el login hacia el sistema.</w:t>
      </w:r>
    </w:p>
    <w:p w:rsidR="004500A8" w:rsidRPr="00F5164C" w:rsidRDefault="004500A8" w:rsidP="003305C7"/>
    <w:p w:rsidR="004500A8" w:rsidRPr="00F5164C" w:rsidRDefault="004500A8" w:rsidP="003305C7">
      <w:r w:rsidRPr="00F5164C">
        <w:t>Tras ello, abrimos una terminal CMD y nos situamos dentro del directorio de la aplicación.</w:t>
      </w:r>
    </w:p>
    <w:p w:rsidR="00F5164C" w:rsidRPr="00F5164C" w:rsidRDefault="004500A8" w:rsidP="003305C7">
      <w:r w:rsidRPr="00F5164C">
        <w:t xml:space="preserve">Ejecutamos </w:t>
      </w:r>
      <w:proofErr w:type="spellStart"/>
      <w:r w:rsidRPr="00F5164C">
        <w:t>Python</w:t>
      </w:r>
      <w:proofErr w:type="spellEnd"/>
      <w:r w:rsidRPr="00F5164C">
        <w:t xml:space="preserve"> 3.12 (o una versión posterior) y escribimos la línea de comando “</w:t>
      </w:r>
      <w:proofErr w:type="spellStart"/>
      <w:r w:rsidRPr="00F5164C">
        <w:t>python</w:t>
      </w:r>
      <w:proofErr w:type="spellEnd"/>
      <w:r w:rsidRPr="00F5164C">
        <w:t xml:space="preserve"> app.py”</w:t>
      </w:r>
      <w:r w:rsidR="00F5164C" w:rsidRPr="00F5164C">
        <w:t>.</w:t>
      </w:r>
    </w:p>
    <w:p w:rsidR="00F5164C" w:rsidRPr="00F5164C" w:rsidRDefault="00F5164C" w:rsidP="003305C7"/>
    <w:p w:rsidR="004500A8" w:rsidRPr="003305C7" w:rsidRDefault="00F5164C" w:rsidP="003305C7">
      <w:pPr>
        <w:rPr>
          <w:color w:val="FF0000"/>
        </w:rPr>
      </w:pPr>
      <w:r w:rsidRPr="00F5164C">
        <w:t>Una vez ejecutado el archivo app.py, nuestra aplicación estará preparada para su uso.</w:t>
      </w:r>
      <w:r w:rsidR="004500A8">
        <w:rPr>
          <w:color w:val="FF0000"/>
        </w:rPr>
        <w:t xml:space="preserve"> </w:t>
      </w:r>
    </w:p>
    <w:p w:rsidR="003305C7" w:rsidRPr="003305C7" w:rsidRDefault="003305C7" w:rsidP="003305C7"/>
    <w:p w:rsidR="006548BE" w:rsidRDefault="006548BE" w:rsidP="006548BE">
      <w:pPr>
        <w:pStyle w:val="Ttulo2"/>
      </w:pPr>
      <w:bookmarkStart w:id="175" w:name="_Toc49341876"/>
      <w:bookmarkStart w:id="176" w:name="_Toc170148377"/>
      <w:bookmarkStart w:id="177" w:name="_Toc170148690"/>
      <w:r w:rsidRPr="00253E43">
        <w:t>Mejoras posibles</w:t>
      </w:r>
      <w:bookmarkEnd w:id="175"/>
      <w:bookmarkEnd w:id="176"/>
      <w:bookmarkEnd w:id="177"/>
    </w:p>
    <w:p w:rsid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  <w:bookmarkStart w:id="178" w:name="_Toc49341877"/>
      <w:bookmarkStart w:id="179" w:name="_Toc170148378"/>
    </w:p>
    <w:p w:rsidR="003305C7" w:rsidRDefault="003305C7" w:rsidP="003305C7">
      <w:pPr>
        <w:rPr>
          <w:color w:val="FF0000"/>
        </w:rPr>
      </w:pPr>
    </w:p>
    <w:p w:rsidR="00FA5943" w:rsidRDefault="00FA5943" w:rsidP="003305C7">
      <w:pPr>
        <w:pStyle w:val="Ttulo2"/>
      </w:pPr>
      <w:bookmarkStart w:id="180" w:name="_Toc170148691"/>
      <w:r w:rsidRPr="00253E43">
        <w:lastRenderedPageBreak/>
        <w:t>Manual de usuario</w:t>
      </w:r>
      <w:bookmarkEnd w:id="178"/>
      <w:bookmarkEnd w:id="179"/>
      <w:bookmarkEnd w:id="180"/>
    </w:p>
    <w:p w:rsidR="003305C7" w:rsidRPr="0046032D" w:rsidRDefault="00F5164C" w:rsidP="003305C7">
      <w:r w:rsidRPr="0046032D">
        <w:t xml:space="preserve">Al ejecutar la aplicación, se debe de </w:t>
      </w:r>
      <w:proofErr w:type="spellStart"/>
      <w:r w:rsidRPr="0046032D">
        <w:t>instroducir</w:t>
      </w:r>
      <w:proofErr w:type="spellEnd"/>
      <w:r w:rsidRPr="0046032D">
        <w:t xml:space="preserve"> las credenciales de Usuario y Contraseña </w:t>
      </w:r>
      <w:proofErr w:type="spellStart"/>
      <w:r w:rsidRPr="0046032D">
        <w:t>correctamentes</w:t>
      </w:r>
      <w:proofErr w:type="spellEnd"/>
      <w:r w:rsidRPr="0046032D">
        <w:t xml:space="preserve"> para poder ingresar al sistema de gestión de biblioteca.</w:t>
      </w:r>
    </w:p>
    <w:p w:rsidR="00F5164C" w:rsidRPr="0046032D" w:rsidRDefault="00F5164C" w:rsidP="003305C7"/>
    <w:p w:rsidR="00F5164C" w:rsidRPr="0046032D" w:rsidRDefault="00F5164C" w:rsidP="003305C7">
      <w:r w:rsidRPr="0046032D">
        <w:t>Una vez dentro, se deberá ingresar un número que corresponde a la opción del menú que se muestra en pantalla. Si se ingresa un parámetro distinto a las opciones del menú saltará un mensaje de error y solicitará de nuevo ingresar una opción</w:t>
      </w:r>
    </w:p>
    <w:p w:rsidR="00F5164C" w:rsidRPr="0046032D" w:rsidRDefault="00F5164C" w:rsidP="003305C7"/>
    <w:p w:rsidR="00F5164C" w:rsidRPr="0046032D" w:rsidRDefault="00F5164C" w:rsidP="003305C7">
      <w:r w:rsidRPr="0046032D">
        <w:t>Según la opción, se deben de ingresar unos parámetros u otros,</w:t>
      </w:r>
    </w:p>
    <w:p w:rsidR="00F5164C" w:rsidRPr="0046032D" w:rsidRDefault="00F5164C" w:rsidP="003305C7"/>
    <w:p w:rsidR="00F5164C" w:rsidRPr="0046032D" w:rsidRDefault="00F5164C" w:rsidP="003305C7">
      <w:r w:rsidRPr="0046032D">
        <w:t xml:space="preserve">Para añadir libros o alumnos, se deben de rellenar los campos con cadenas de texto. (AVISO: CUIDADO AL AÑADIR NUMEROS, LOS AÑADIRA COMO CARACTERES). </w:t>
      </w:r>
    </w:p>
    <w:p w:rsidR="00F5164C" w:rsidRPr="0046032D" w:rsidRDefault="00F5164C" w:rsidP="003305C7"/>
    <w:p w:rsidR="00F5164C" w:rsidRPr="0046032D" w:rsidRDefault="00F5164C" w:rsidP="003305C7">
      <w:r w:rsidRPr="0046032D">
        <w:t xml:space="preserve">Los campos de fechas deberán de seguir el formato </w:t>
      </w:r>
      <w:r w:rsidR="001A5802" w:rsidRPr="0046032D">
        <w:t>indicado en el programa (YYYY-MM-DD)</w:t>
      </w:r>
    </w:p>
    <w:p w:rsidR="003305C7" w:rsidRPr="003305C7" w:rsidRDefault="003305C7" w:rsidP="003305C7"/>
    <w:p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181" w:name="_Toc49341895"/>
      <w:bookmarkStart w:id="182" w:name="_Toc170148379"/>
      <w:r>
        <w:rPr>
          <w:lang w:bidi="es-ES"/>
        </w:rPr>
        <w:br w:type="page"/>
      </w:r>
    </w:p>
    <w:p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83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181"/>
      <w:bookmarkEnd w:id="182"/>
      <w:bookmarkEnd w:id="183"/>
    </w:p>
    <w:sdt>
      <w:sdtPr>
        <w:rPr>
          <w:rFonts w:eastAsiaTheme="majorEastAsia" w:cstheme="majorBidi"/>
          <w:b/>
          <w:sz w:val="36"/>
          <w:szCs w:val="26"/>
        </w:rPr>
        <w:id w:val="-922714326"/>
      </w:sdtPr>
      <w:sdtEndPr>
        <w:rPr>
          <w:rFonts w:eastAsiaTheme="minorEastAsia" w:cstheme="minorBidi"/>
          <w:sz w:val="24"/>
          <w:szCs w:val="24"/>
        </w:rPr>
      </w:sdtEndPr>
      <w:sdtContent>
        <w:p w:rsidR="00CC65E4" w:rsidRPr="00253E43" w:rsidRDefault="00CC65E4" w:rsidP="00CC65E4">
          <w:pPr>
            <w:spacing w:after="200"/>
            <w:jc w:val="left"/>
          </w:pPr>
        </w:p>
        <w:p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:rsidR="00BA7CCD" w:rsidRDefault="00733B48" w:rsidP="00BA7CCD">
          <w:pPr>
            <w:pStyle w:val="Ttulo2"/>
            <w:rPr>
              <w:b w:val="0"/>
            </w:rPr>
          </w:pPr>
          <w:bookmarkStart w:id="184" w:name="_Toc49341896"/>
          <w:bookmarkStart w:id="185" w:name="_Toc170148380"/>
          <w:bookmarkStart w:id="186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84"/>
          <w:bookmarkEnd w:id="185"/>
          <w:bookmarkEnd w:id="186"/>
        </w:p>
        <w:p w:rsidR="00BA7CCD" w:rsidRDefault="00BA7CCD" w:rsidP="00BA7CCD">
          <w:pPr>
            <w:rPr>
              <w:noProof/>
            </w:rPr>
          </w:pPr>
        </w:p>
        <w:p w:rsidR="00BA7CCD" w:rsidRPr="00BA7CCD" w:rsidRDefault="005C3240" w:rsidP="00BA7CCD">
          <w:r>
            <w:rPr>
              <w:noProof/>
              <w:lang w:eastAsia="es-ES"/>
            </w:rPr>
            <w:drawing>
              <wp:inline distT="0" distB="0" distL="0" distR="0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C65E4" w:rsidRDefault="00BA7CCD" w:rsidP="00CC65E4">
          <w:pPr>
            <w:pStyle w:val="Ttulo2"/>
            <w:rPr>
              <w:b w:val="0"/>
            </w:rPr>
          </w:pPr>
          <w:bookmarkStart w:id="187" w:name="_Toc170148381"/>
          <w:bookmarkStart w:id="188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87"/>
          <w:bookmarkEnd w:id="188"/>
        </w:p>
        <w:p w:rsidR="00CC65E4" w:rsidRDefault="00961634" w:rsidP="00BA7CCD">
          <w:pPr>
            <w:spacing w:after="200"/>
            <w:jc w:val="center"/>
          </w:pPr>
          <w:r>
            <w:rPr>
              <w:noProof/>
              <w:lang w:eastAsia="es-ES"/>
            </w:rPr>
            <w:drawing>
              <wp:inline distT="0" distB="0" distL="0" distR="0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:rsidR="00925263" w:rsidRPr="00253E43" w:rsidRDefault="00925263" w:rsidP="00CC65E4"/>
        <w:p w:rsidR="00CC65E4" w:rsidRPr="00253E43" w:rsidRDefault="00793DDD" w:rsidP="00CC65E4"/>
      </w:sdtContent>
    </w:sdt>
    <w:p w:rsidR="0016695B" w:rsidRPr="00253E43" w:rsidRDefault="0016695B">
      <w:pPr>
        <w:spacing w:after="200"/>
        <w:jc w:val="left"/>
      </w:pPr>
      <w:r w:rsidRPr="00253E43">
        <w:br w:type="page"/>
      </w:r>
    </w:p>
    <w:p w:rsidR="0016695B" w:rsidRPr="00253E43" w:rsidRDefault="0016695B" w:rsidP="0016695B">
      <w:pPr>
        <w:pStyle w:val="Ttulo2"/>
        <w:rPr>
          <w:b w:val="0"/>
        </w:rPr>
      </w:pPr>
      <w:bookmarkStart w:id="189" w:name="_Toc49341898"/>
      <w:bookmarkStart w:id="190" w:name="_Toc170148382"/>
      <w:bookmarkStart w:id="191" w:name="_Toc170148695"/>
      <w:r w:rsidRPr="00253E43">
        <w:rPr>
          <w:b w:val="0"/>
        </w:rPr>
        <w:lastRenderedPageBreak/>
        <w:t>Ejemplo de formulario de satisfacción</w:t>
      </w:r>
      <w:bookmarkEnd w:id="189"/>
      <w:bookmarkEnd w:id="190"/>
      <w:bookmarkEnd w:id="191"/>
    </w:p>
    <w:p w:rsidR="00FB6768" w:rsidRPr="00253E43" w:rsidRDefault="00FB6768" w:rsidP="00FB6768">
      <w:r w:rsidRPr="00253E43">
        <w:t>Fecha:</w:t>
      </w:r>
    </w:p>
    <w:p w:rsidR="00FB6768" w:rsidRPr="00253E43" w:rsidRDefault="00FB6768" w:rsidP="00FB6768"/>
    <w:tbl>
      <w:tblPr>
        <w:tblStyle w:val="Tablaconcuadrcula"/>
        <w:tblW w:w="0" w:type="auto"/>
        <w:tblLook w:val="04A0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c>
          <w:tcPr>
            <w:tcW w:w="6564" w:type="dxa"/>
            <w:gridSpan w:val="12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675F24">
        <w:tc>
          <w:tcPr>
            <w:tcW w:w="2932" w:type="dxa"/>
            <w:shd w:val="clear" w:color="auto" w:fill="D9D9D9" w:themeFill="background1" w:themeFillShade="D9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:rsidTr="006245E0">
        <w:tc>
          <w:tcPr>
            <w:tcW w:w="6564" w:type="dxa"/>
            <w:gridSpan w:val="12"/>
          </w:tcPr>
          <w:p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:rsidTr="006245E0">
        <w:tc>
          <w:tcPr>
            <w:tcW w:w="6564" w:type="dxa"/>
            <w:gridSpan w:val="12"/>
          </w:tcPr>
          <w:p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:rsidTr="006245E0">
        <w:tc>
          <w:tcPr>
            <w:tcW w:w="6564" w:type="dxa"/>
            <w:gridSpan w:val="12"/>
          </w:tcPr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:rsidR="0016695B" w:rsidRPr="00253E43" w:rsidRDefault="0016695B" w:rsidP="0016695B"/>
    <w:p w:rsidR="00946BF6" w:rsidRDefault="00946BF6">
      <w:pPr>
        <w:spacing w:after="200"/>
        <w:jc w:val="left"/>
      </w:pPr>
      <w:r>
        <w:br w:type="page"/>
      </w:r>
    </w:p>
    <w:p w:rsidR="00946BF6" w:rsidRDefault="00946BF6" w:rsidP="00946BF6">
      <w:pPr>
        <w:pStyle w:val="Ttulo2"/>
        <w:rPr>
          <w:b w:val="0"/>
        </w:rPr>
      </w:pPr>
      <w:bookmarkStart w:id="192" w:name="_Toc170148383"/>
      <w:bookmarkStart w:id="193" w:name="_Toc170148696"/>
      <w:r>
        <w:rPr>
          <w:b w:val="0"/>
        </w:rPr>
        <w:lastRenderedPageBreak/>
        <w:t>Datos de prueba</w:t>
      </w:r>
      <w:bookmarkEnd w:id="192"/>
      <w:bookmarkEnd w:id="193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:rsidR="003305C7" w:rsidRPr="003305C7" w:rsidRDefault="003305C7" w:rsidP="003305C7"/>
    <w:p w:rsidR="00946BF6" w:rsidRPr="00946BF6" w:rsidRDefault="00946BF6" w:rsidP="00946BF6"/>
    <w:p w:rsidR="003C536F" w:rsidRDefault="003C536F">
      <w:pPr>
        <w:spacing w:after="200"/>
        <w:jc w:val="left"/>
      </w:pPr>
      <w:r>
        <w:br w:type="page"/>
      </w:r>
    </w:p>
    <w:p w:rsidR="003C536F" w:rsidRDefault="003C536F" w:rsidP="003C536F">
      <w:pPr>
        <w:pStyle w:val="Ttulode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:rsidR="003305C7" w:rsidRDefault="00793DDD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 w:rsidR="003C536F"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305C7" w:rsidRDefault="00793DDD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536F" w:rsidRPr="003C536F" w:rsidRDefault="00793DDD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:rsidR="003C536F" w:rsidRPr="003C536F" w:rsidRDefault="003C536F" w:rsidP="003C536F"/>
    <w:p w:rsidR="003C536F" w:rsidRPr="00253E43" w:rsidRDefault="003C536F" w:rsidP="00937301"/>
    <w:sectPr w:rsidR="003C536F" w:rsidRPr="00253E43" w:rsidSect="0016695B">
      <w:headerReference w:type="default" r:id="rId38"/>
      <w:footerReference w:type="default" r:id="rId39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696D" w:rsidRDefault="0083696D" w:rsidP="00EF476A">
      <w:r>
        <w:separator/>
      </w:r>
    </w:p>
    <w:p w:rsidR="0083696D" w:rsidRDefault="0083696D" w:rsidP="00EF476A"/>
    <w:p w:rsidR="0083696D" w:rsidRDefault="0083696D" w:rsidP="00EF476A"/>
    <w:p w:rsidR="0083696D" w:rsidRDefault="0083696D" w:rsidP="00EF476A"/>
  </w:endnote>
  <w:endnote w:type="continuationSeparator" w:id="0">
    <w:p w:rsidR="0083696D" w:rsidRDefault="0083696D" w:rsidP="00EF476A">
      <w:r>
        <w:continuationSeparator/>
      </w:r>
    </w:p>
    <w:p w:rsidR="0083696D" w:rsidRDefault="0083696D" w:rsidP="00EF476A"/>
    <w:p w:rsidR="0083696D" w:rsidRDefault="0083696D" w:rsidP="00EF476A"/>
    <w:p w:rsidR="0083696D" w:rsidRDefault="0083696D" w:rsidP="00EF476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032D" w:rsidRDefault="0046032D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842BAB">
      <w:rPr>
        <w:caps/>
        <w:noProof/>
        <w:color w:val="024F75" w:themeColor="accent1"/>
      </w:rPr>
      <w:t>47</w:t>
    </w:r>
    <w:r>
      <w:rPr>
        <w:caps/>
        <w:color w:val="024F75" w:themeColor="accent1"/>
      </w:rPr>
      <w:fldChar w:fldCharType="end"/>
    </w:r>
  </w:p>
  <w:p w:rsidR="0046032D" w:rsidRDefault="0046032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696D" w:rsidRDefault="0083696D" w:rsidP="00EF476A">
      <w:r>
        <w:separator/>
      </w:r>
    </w:p>
    <w:p w:rsidR="0083696D" w:rsidRDefault="0083696D" w:rsidP="00EF476A"/>
    <w:p w:rsidR="0083696D" w:rsidRDefault="0083696D" w:rsidP="00EF476A"/>
    <w:p w:rsidR="0083696D" w:rsidRDefault="0083696D" w:rsidP="00EF476A"/>
  </w:footnote>
  <w:footnote w:type="continuationSeparator" w:id="0">
    <w:p w:rsidR="0083696D" w:rsidRDefault="0083696D" w:rsidP="00EF476A">
      <w:r>
        <w:continuationSeparator/>
      </w:r>
    </w:p>
    <w:p w:rsidR="0083696D" w:rsidRDefault="0083696D" w:rsidP="00EF476A"/>
    <w:p w:rsidR="0083696D" w:rsidRDefault="0083696D" w:rsidP="00EF476A"/>
    <w:p w:rsidR="0083696D" w:rsidRDefault="0083696D" w:rsidP="00EF476A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032D" w:rsidRDefault="0046032D">
    <w:pPr>
      <w:pStyle w:val="Encabezado"/>
    </w:pPr>
  </w:p>
  <w:p w:rsidR="0046032D" w:rsidRPr="0016695B" w:rsidRDefault="0046032D">
    <w:pPr>
      <w:pStyle w:val="Encabezado"/>
      <w:rPr>
        <w:sz w:val="16"/>
        <w:szCs w:val="16"/>
      </w:rPr>
    </w:pPr>
  </w:p>
  <w:p w:rsidR="0046032D" w:rsidRDefault="0046032D">
    <w:pPr>
      <w:pStyle w:val="Encabezado"/>
    </w:pPr>
    <w:r>
      <w:rPr>
        <w:noProof/>
        <w:lang w:eastAsia="es-ES"/>
      </w:rPr>
      <w:pict>
        <v:line id="Conector recto 88" o:spid="_x0000_s4097" style="position:absolute;left:0;text-align:left;z-index:251659264;visibility:visible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</w:pict>
    </w:r>
    <w:r>
      <w:t>David González Menéndez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3645CCF"/>
    <w:multiLevelType w:val="hybridMultilevel"/>
    <w:tmpl w:val="AEE2B012"/>
    <w:lvl w:ilvl="0" w:tplc="9D0C84D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7D2DAD"/>
    <w:multiLevelType w:val="hybridMultilevel"/>
    <w:tmpl w:val="4B88173E"/>
    <w:lvl w:ilvl="0" w:tplc="71C884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"/>
  </w:num>
  <w:num w:numId="4">
    <w:abstractNumId w:val="8"/>
  </w:num>
  <w:num w:numId="5">
    <w:abstractNumId w:val="6"/>
  </w:num>
  <w:num w:numId="6">
    <w:abstractNumId w:val="2"/>
  </w:num>
  <w:num w:numId="7">
    <w:abstractNumId w:val="13"/>
  </w:num>
  <w:num w:numId="8">
    <w:abstractNumId w:val="4"/>
  </w:num>
  <w:num w:numId="9">
    <w:abstractNumId w:val="7"/>
  </w:num>
  <w:num w:numId="10">
    <w:abstractNumId w:val="12"/>
  </w:num>
  <w:num w:numId="11">
    <w:abstractNumId w:val="9"/>
  </w:num>
  <w:num w:numId="12">
    <w:abstractNumId w:val="15"/>
  </w:num>
  <w:num w:numId="13">
    <w:abstractNumId w:val="0"/>
  </w:num>
  <w:num w:numId="14">
    <w:abstractNumId w:val="5"/>
  </w:num>
  <w:num w:numId="15">
    <w:abstractNumId w:val="3"/>
  </w:num>
  <w:num w:numId="16">
    <w:abstractNumId w:val="10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0F4DC5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5502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A5802"/>
    <w:rsid w:val="001B05FA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7C8A"/>
    <w:rsid w:val="00312137"/>
    <w:rsid w:val="00312CEF"/>
    <w:rsid w:val="00315D6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00A8"/>
    <w:rsid w:val="00451142"/>
    <w:rsid w:val="0045553E"/>
    <w:rsid w:val="0046032D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5EB1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245E0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71D"/>
    <w:rsid w:val="0066142C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37A5B"/>
    <w:rsid w:val="0074258A"/>
    <w:rsid w:val="00747A21"/>
    <w:rsid w:val="00750BD1"/>
    <w:rsid w:val="00763920"/>
    <w:rsid w:val="00765B2A"/>
    <w:rsid w:val="00775879"/>
    <w:rsid w:val="00783A34"/>
    <w:rsid w:val="007928B8"/>
    <w:rsid w:val="00792C99"/>
    <w:rsid w:val="00793DDD"/>
    <w:rsid w:val="007968EB"/>
    <w:rsid w:val="007A1E62"/>
    <w:rsid w:val="007A64A7"/>
    <w:rsid w:val="007A75D4"/>
    <w:rsid w:val="007B112B"/>
    <w:rsid w:val="007B194B"/>
    <w:rsid w:val="007B2A1C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04204"/>
    <w:rsid w:val="00815BA1"/>
    <w:rsid w:val="00824EE6"/>
    <w:rsid w:val="00827AD5"/>
    <w:rsid w:val="008323D6"/>
    <w:rsid w:val="0083419F"/>
    <w:rsid w:val="00836200"/>
    <w:rsid w:val="0083696D"/>
    <w:rsid w:val="0084037C"/>
    <w:rsid w:val="00841A85"/>
    <w:rsid w:val="00842BAB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1634"/>
    <w:rsid w:val="00966B81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209"/>
    <w:rsid w:val="009D3677"/>
    <w:rsid w:val="009D4DDB"/>
    <w:rsid w:val="009E35BF"/>
    <w:rsid w:val="009E3CBB"/>
    <w:rsid w:val="009E456F"/>
    <w:rsid w:val="009E53B6"/>
    <w:rsid w:val="009E5B2D"/>
    <w:rsid w:val="00A009CB"/>
    <w:rsid w:val="00A05149"/>
    <w:rsid w:val="00A07F05"/>
    <w:rsid w:val="00A104A6"/>
    <w:rsid w:val="00A13715"/>
    <w:rsid w:val="00A15292"/>
    <w:rsid w:val="00A23263"/>
    <w:rsid w:val="00A23AFA"/>
    <w:rsid w:val="00A259D6"/>
    <w:rsid w:val="00A2635D"/>
    <w:rsid w:val="00A26D2C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438E9"/>
    <w:rsid w:val="00B5150A"/>
    <w:rsid w:val="00B52652"/>
    <w:rsid w:val="00B61D7D"/>
    <w:rsid w:val="00B728F2"/>
    <w:rsid w:val="00B72C2F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10145"/>
    <w:rsid w:val="00C16F4E"/>
    <w:rsid w:val="00C21072"/>
    <w:rsid w:val="00C233E5"/>
    <w:rsid w:val="00C24119"/>
    <w:rsid w:val="00C25E55"/>
    <w:rsid w:val="00C347D0"/>
    <w:rsid w:val="00C34A6B"/>
    <w:rsid w:val="00C34C7F"/>
    <w:rsid w:val="00C4086D"/>
    <w:rsid w:val="00C417AE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79E2"/>
    <w:rsid w:val="00C87EE6"/>
    <w:rsid w:val="00C91F03"/>
    <w:rsid w:val="00C93C87"/>
    <w:rsid w:val="00CA1896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6E37"/>
    <w:rsid w:val="00DA3B14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4E0C"/>
    <w:rsid w:val="00E15155"/>
    <w:rsid w:val="00E21141"/>
    <w:rsid w:val="00E21E7F"/>
    <w:rsid w:val="00E22919"/>
    <w:rsid w:val="00E22ACD"/>
    <w:rsid w:val="00E343DF"/>
    <w:rsid w:val="00E35D5D"/>
    <w:rsid w:val="00E35DCF"/>
    <w:rsid w:val="00E37C91"/>
    <w:rsid w:val="00E4285D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340C"/>
    <w:rsid w:val="00EA5379"/>
    <w:rsid w:val="00EA689B"/>
    <w:rsid w:val="00EB4AD3"/>
    <w:rsid w:val="00ED0E2A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164C"/>
    <w:rsid w:val="00F52D27"/>
    <w:rsid w:val="00F537C0"/>
    <w:rsid w:val="00F5643B"/>
    <w:rsid w:val="00F57AA5"/>
    <w:rsid w:val="00F63A16"/>
    <w:rsid w:val="00F654A7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E53F8"/>
    <w:rsid w:val="00FF16B4"/>
    <w:rsid w:val="00FF2247"/>
    <w:rsid w:val="00FF225E"/>
  </w:rsids>
  <m:mathPr>
    <m:mathFont m:val="Cambria Math"/>
    <m:brkBin m:val="before"/>
    <m:brkBinSub m:val="--"/>
    <m:smallFrac m:val="off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Title" w:semiHidden="0" w:uiPriority="1" w:unhideWhenUsed="0" w:qFormat="1"/>
    <w:lsdException w:name="Body Text" w:uiPriority="1" w:qFormat="1"/>
    <w:lsdException w:name="Subtitle" w:semiHidden="0" w:uiPriority="5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285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85D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de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Epgrafe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customStyle="1" w:styleId="PlainTable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customStyle="1" w:styleId="ListTable1LightAccent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4Accent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6ColorfulAccent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table" w:styleId="Sombreadoclaro-nfasis2">
    <w:name w:val="Light Shading Accent 2"/>
    <w:basedOn w:val="Tablanormal"/>
    <w:uiPriority w:val="60"/>
    <w:rsid w:val="0046032D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46032D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46032D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Listaclara-nfasis3">
    <w:name w:val="Light List Accent 3"/>
    <w:basedOn w:val="Tablanormal"/>
    <w:uiPriority w:val="61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Sombreadoclaro-nfasis6">
    <w:name w:val="Light Shading Accent 6"/>
    <w:basedOn w:val="Tablanormal"/>
    <w:uiPriority w:val="60"/>
    <w:rsid w:val="0046032D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Sombreadoclaro-nfasis5">
    <w:name w:val="Light Shading Accent 5"/>
    <w:basedOn w:val="Tablanormal"/>
    <w:uiPriority w:val="60"/>
    <w:rsid w:val="0046032D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Cuadrculaclara-nfasis2">
    <w:name w:val="Light Grid Accent 2"/>
    <w:basedOn w:val="Tablanormal"/>
    <w:uiPriority w:val="62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Listaclara-nfasis4">
    <w:name w:val="Light List Accent 4"/>
    <w:basedOn w:val="Tablanormal"/>
    <w:uiPriority w:val="61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Cuadrculaclara-nfasis6">
    <w:name w:val="Light Grid Accent 6"/>
    <w:basedOn w:val="Tablanormal"/>
    <w:uiPriority w:val="62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Cuadrculaclara-nfasis5">
    <w:name w:val="Light Grid Accent 5"/>
    <w:basedOn w:val="Tablanormal"/>
    <w:uiPriority w:val="62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Cuadrculaclara-nfasis3">
    <w:name w:val="Light Grid Accent 3"/>
    <w:basedOn w:val="Tablanormal"/>
    <w:uiPriority w:val="62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Sombreadomedio1-nfasis4">
    <w:name w:val="Medium Shading 1 Accent 4"/>
    <w:basedOn w:val="Tablanormal"/>
    <w:uiPriority w:val="63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4603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8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0979B1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="00963B15"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 w:rsidR="00963B15"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63B15"/>
    <w:rsid w:val="0001781A"/>
    <w:rsid w:val="0002148D"/>
    <w:rsid w:val="00050043"/>
    <w:rsid w:val="00081F3B"/>
    <w:rsid w:val="000979B1"/>
    <w:rsid w:val="000B76EC"/>
    <w:rsid w:val="000C2B5E"/>
    <w:rsid w:val="00112C1E"/>
    <w:rsid w:val="001370FA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C1035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53BC2"/>
    <w:rsid w:val="00557CA5"/>
    <w:rsid w:val="005709E5"/>
    <w:rsid w:val="005959B3"/>
    <w:rsid w:val="005C0E72"/>
    <w:rsid w:val="00605C0D"/>
    <w:rsid w:val="0063227A"/>
    <w:rsid w:val="00646780"/>
    <w:rsid w:val="0066166D"/>
    <w:rsid w:val="00681ED5"/>
    <w:rsid w:val="00684424"/>
    <w:rsid w:val="006A6D69"/>
    <w:rsid w:val="00734B22"/>
    <w:rsid w:val="00760466"/>
    <w:rsid w:val="0078114E"/>
    <w:rsid w:val="00783082"/>
    <w:rsid w:val="007865C2"/>
    <w:rsid w:val="007D1778"/>
    <w:rsid w:val="007D7A65"/>
    <w:rsid w:val="007E0BE2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571AF"/>
    <w:rsid w:val="00A71D6A"/>
    <w:rsid w:val="00A94268"/>
    <w:rsid w:val="00AC11EA"/>
    <w:rsid w:val="00B444FF"/>
    <w:rsid w:val="00BA03CE"/>
    <w:rsid w:val="00BB60B5"/>
    <w:rsid w:val="00BC415E"/>
    <w:rsid w:val="00BC427F"/>
    <w:rsid w:val="00BE79AE"/>
    <w:rsid w:val="00BF4800"/>
    <w:rsid w:val="00C04752"/>
    <w:rsid w:val="00C278E8"/>
    <w:rsid w:val="00C627AA"/>
    <w:rsid w:val="00C85D97"/>
    <w:rsid w:val="00C9431D"/>
    <w:rsid w:val="00CE3A99"/>
    <w:rsid w:val="00D40097"/>
    <w:rsid w:val="00D613BA"/>
    <w:rsid w:val="00E03F4D"/>
    <w:rsid w:val="00E1070B"/>
    <w:rsid w:val="00E32BA3"/>
    <w:rsid w:val="00F43476"/>
    <w:rsid w:val="00F5150F"/>
    <w:rsid w:val="00FA2BCD"/>
    <w:rsid w:val="00FD51C7"/>
    <w:rsid w:val="00FE0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5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1F497D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1F497D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David González Menéndez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09C69D-265C-4EC7-BC24-413AD7509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126</TotalTime>
  <Pages>47</Pages>
  <Words>5765</Words>
  <Characters>31711</Characters>
  <Application>Microsoft Office Word</Application>
  <DocSecurity>0</DocSecurity>
  <Lines>264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Usuario</cp:lastModifiedBy>
  <cp:revision>6</cp:revision>
  <cp:lastPrinted>2020-07-19T11:29:00Z</cp:lastPrinted>
  <dcterms:created xsi:type="dcterms:W3CDTF">2025-04-30T06:20:00Z</dcterms:created>
  <dcterms:modified xsi:type="dcterms:W3CDTF">2025-05-22T09:01:00Z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